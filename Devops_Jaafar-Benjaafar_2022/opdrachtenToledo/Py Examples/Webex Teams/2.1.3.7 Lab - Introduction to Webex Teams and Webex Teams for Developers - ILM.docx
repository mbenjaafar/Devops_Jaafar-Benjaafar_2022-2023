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46F1FD" w14:textId="0DF914CC" w:rsidR="004D36D7" w:rsidRDefault="00603C52" w:rsidP="00FD4A68">
      <w:pPr>
        <w:pStyle w:val="LabTitle"/>
        <w:rPr>
          <w:rStyle w:val="LabTitleInstVersred"/>
        </w:rPr>
      </w:pPr>
      <w:r>
        <w:t>Lab</w:t>
      </w:r>
      <w:r w:rsidR="00B97943">
        <w:t xml:space="preserve"> </w:t>
      </w:r>
      <w:r w:rsidR="005D3E53">
        <w:t>–</w:t>
      </w:r>
      <w:r w:rsidR="006513FB">
        <w:t xml:space="preserve"> </w:t>
      </w:r>
      <w:r w:rsidR="006902E8">
        <w:t>Introduc</w:t>
      </w:r>
      <w:r w:rsidR="00066030">
        <w:t>tion to</w:t>
      </w:r>
      <w:r w:rsidR="006902E8">
        <w:t xml:space="preserve"> </w:t>
      </w:r>
      <w:r w:rsidR="00672A0A">
        <w:t xml:space="preserve">Cisco </w:t>
      </w:r>
      <w:proofErr w:type="spellStart"/>
      <w:r w:rsidR="00D57C4C">
        <w:t>Webex</w:t>
      </w:r>
      <w:proofErr w:type="spellEnd"/>
      <w:r w:rsidR="00672A0A">
        <w:t xml:space="preserve"> Teams</w:t>
      </w:r>
      <w:r w:rsidR="000E3A9F">
        <w:t xml:space="preserve"> </w:t>
      </w:r>
      <w:r w:rsidR="006902E8">
        <w:t xml:space="preserve">and </w:t>
      </w:r>
      <w:r w:rsidR="00672A0A">
        <w:t xml:space="preserve">Cisco </w:t>
      </w:r>
      <w:proofErr w:type="spellStart"/>
      <w:r w:rsidR="00D57C4C">
        <w:t>Webex</w:t>
      </w:r>
      <w:proofErr w:type="spellEnd"/>
      <w:r w:rsidR="00672A0A">
        <w:t xml:space="preserve"> Teams</w:t>
      </w:r>
      <w:r w:rsidR="006902E8">
        <w:t xml:space="preserve"> for Developers</w:t>
      </w:r>
      <w:r w:rsidR="004D36D7" w:rsidRPr="00FD4A68">
        <w:t xml:space="preserve"> </w:t>
      </w:r>
      <w:r w:rsidR="00D84BDA" w:rsidRPr="00FD4A68">
        <w:rPr>
          <w:rStyle w:val="LabTitleInstVersred"/>
        </w:rPr>
        <w:t>(Instructor Version)</w:t>
      </w:r>
    </w:p>
    <w:p w14:paraId="17BB77BC" w14:textId="1B66DECA" w:rsidR="00BC49D6" w:rsidRPr="009A1CF4" w:rsidRDefault="00BC49D6" w:rsidP="00AB7268">
      <w:pPr>
        <w:pStyle w:val="InstNoteRed"/>
      </w:pPr>
      <w:r>
        <w:t>In t</w:t>
      </w:r>
      <w:bookmarkStart w:id="0" w:name="_GoBack"/>
      <w:bookmarkEnd w:id="0"/>
      <w:r>
        <w:t xml:space="preserve">his lab, students will verify they have a </w:t>
      </w:r>
      <w:proofErr w:type="spellStart"/>
      <w:r w:rsidR="00D57C4C">
        <w:t>Webex</w:t>
      </w:r>
      <w:proofErr w:type="spellEnd"/>
      <w:r w:rsidR="00D57C4C">
        <w:t xml:space="preserve"> Teams</w:t>
      </w:r>
      <w:r>
        <w:t xml:space="preserve"> account, log into </w:t>
      </w:r>
      <w:proofErr w:type="spellStart"/>
      <w:r w:rsidR="00D57C4C">
        <w:t>Webex</w:t>
      </w:r>
      <w:proofErr w:type="spellEnd"/>
      <w:r w:rsidR="00D57C4C">
        <w:t xml:space="preserve"> Teams</w:t>
      </w:r>
      <w:r>
        <w:t xml:space="preserve"> and become familiar with the basics of using </w:t>
      </w:r>
      <w:proofErr w:type="spellStart"/>
      <w:r w:rsidR="00D57C4C">
        <w:t>Webex</w:t>
      </w:r>
      <w:proofErr w:type="spellEnd"/>
      <w:r w:rsidR="00D57C4C">
        <w:t xml:space="preserve"> Teams</w:t>
      </w:r>
      <w:r>
        <w:t xml:space="preserve"> including: creating a room, adding users to the room, sending a message to a room/user, and deleting a message to room/user. They will also use </w:t>
      </w:r>
      <w:r w:rsidR="00672A0A">
        <w:t xml:space="preserve">Cisco </w:t>
      </w:r>
      <w:proofErr w:type="spellStart"/>
      <w:r w:rsidR="00D57C4C">
        <w:t>Webex</w:t>
      </w:r>
      <w:proofErr w:type="spellEnd"/>
      <w:r w:rsidR="00672A0A">
        <w:t xml:space="preserve"> Teams</w:t>
      </w:r>
      <w:r>
        <w:t xml:space="preserve"> for Developers to get their Token and become familiar with the API Reference in order to make </w:t>
      </w:r>
      <w:proofErr w:type="spellStart"/>
      <w:r w:rsidR="00D57C4C">
        <w:t>Webex</w:t>
      </w:r>
      <w:proofErr w:type="spellEnd"/>
      <w:r w:rsidR="00D57C4C">
        <w:t xml:space="preserve"> Teams</w:t>
      </w:r>
      <w:r>
        <w:t xml:space="preserve"> API calls.</w:t>
      </w:r>
    </w:p>
    <w:p w14:paraId="650097CC" w14:textId="77777777" w:rsidR="00D778DF" w:rsidRPr="00E70096" w:rsidRDefault="00D778DF" w:rsidP="00E70096">
      <w:pPr>
        <w:pStyle w:val="LabSection"/>
      </w:pPr>
      <w:r w:rsidRPr="00E70096">
        <w:t>Objectives</w:t>
      </w:r>
    </w:p>
    <w:p w14:paraId="452C748C" w14:textId="74AB53EA" w:rsidR="00E77D88" w:rsidRDefault="002774E9" w:rsidP="00E77D88">
      <w:pPr>
        <w:pStyle w:val="Bulletlevel1"/>
      </w:pPr>
      <w:r>
        <w:t>U</w:t>
      </w:r>
      <w:r w:rsidR="00E77D88">
        <w:t xml:space="preserve">sing the </w:t>
      </w:r>
      <w:r w:rsidR="00672A0A">
        <w:t xml:space="preserve">Cisco </w:t>
      </w:r>
      <w:proofErr w:type="spellStart"/>
      <w:r w:rsidR="00D57C4C">
        <w:t>Webex</w:t>
      </w:r>
      <w:proofErr w:type="spellEnd"/>
      <w:r w:rsidR="00672A0A">
        <w:t xml:space="preserve"> Teams</w:t>
      </w:r>
      <w:r w:rsidR="00E77D88">
        <w:t xml:space="preserve"> Application</w:t>
      </w:r>
    </w:p>
    <w:p w14:paraId="044BC1B8" w14:textId="21DC415E" w:rsidR="00E77D88" w:rsidRDefault="002774E9" w:rsidP="00E77D88">
      <w:pPr>
        <w:pStyle w:val="Bulletlevel1"/>
      </w:pPr>
      <w:r>
        <w:t>U</w:t>
      </w:r>
      <w:r w:rsidR="00E77D88">
        <w:t xml:space="preserve">sing </w:t>
      </w:r>
      <w:r w:rsidR="00672A0A">
        <w:t xml:space="preserve">Cisco </w:t>
      </w:r>
      <w:proofErr w:type="spellStart"/>
      <w:r w:rsidR="00D57C4C">
        <w:t>Webex</w:t>
      </w:r>
      <w:proofErr w:type="spellEnd"/>
      <w:r w:rsidR="00672A0A">
        <w:t xml:space="preserve"> Teams</w:t>
      </w:r>
      <w:r w:rsidR="00E77D88">
        <w:t xml:space="preserve"> for Developers</w:t>
      </w:r>
    </w:p>
    <w:p w14:paraId="0BABB52A" w14:textId="3B6CF1E0" w:rsidR="00843789" w:rsidRDefault="00843789" w:rsidP="00124C21">
      <w:pPr>
        <w:pStyle w:val="LabSection"/>
        <w:keepNext/>
        <w:widowControl/>
      </w:pPr>
      <w:r>
        <w:t>Background / Scenario</w:t>
      </w:r>
    </w:p>
    <w:p w14:paraId="5551C2A8" w14:textId="38492AB9" w:rsidR="00843789" w:rsidRPr="004F2F10" w:rsidRDefault="00672A0A" w:rsidP="00D86D0D">
      <w:pPr>
        <w:pStyle w:val="BodyTextL25"/>
        <w:rPr>
          <w:b/>
        </w:rPr>
      </w:pPr>
      <w:r>
        <w:t xml:space="preserve">Cisco </w:t>
      </w:r>
      <w:proofErr w:type="spellStart"/>
      <w:r w:rsidR="00D57C4C">
        <w:t>Webex</w:t>
      </w:r>
      <w:proofErr w:type="spellEnd"/>
      <w:r>
        <w:t xml:space="preserve"> Teams</w:t>
      </w:r>
      <w:r w:rsidR="0004781D" w:rsidRPr="0004781D">
        <w:t xml:space="preserve"> is a complete cloud</w:t>
      </w:r>
      <w:r w:rsidR="006338B0">
        <w:t>-</w:t>
      </w:r>
      <w:r w:rsidR="0004781D" w:rsidRPr="0004781D">
        <w:t>based collaboration suite for b</w:t>
      </w:r>
      <w:r w:rsidR="0004781D">
        <w:t xml:space="preserve">usiness. </w:t>
      </w:r>
      <w:r>
        <w:t xml:space="preserve">Cisco </w:t>
      </w:r>
      <w:proofErr w:type="spellStart"/>
      <w:r w:rsidR="00D57C4C">
        <w:t>Webex</w:t>
      </w:r>
      <w:proofErr w:type="spellEnd"/>
      <w:r>
        <w:t xml:space="preserve"> Teams</w:t>
      </w:r>
      <w:r w:rsidR="0004781D">
        <w:t xml:space="preserve"> provides </w:t>
      </w:r>
      <w:r w:rsidR="0004781D" w:rsidRPr="0004781D">
        <w:t>collaborative spaces that allow people to meet individually or in teams.</w:t>
      </w:r>
      <w:r w:rsidR="0004781D">
        <w:t xml:space="preserve"> In </w:t>
      </w:r>
      <w:r w:rsidR="006338B0">
        <w:t xml:space="preserve">Part </w:t>
      </w:r>
      <w:r w:rsidR="0004781D">
        <w:t>1 of this lab</w:t>
      </w:r>
      <w:r w:rsidR="00D86D0D">
        <w:t>,</w:t>
      </w:r>
      <w:r w:rsidR="0004781D">
        <w:t xml:space="preserve"> you will become familiar with the basics of using </w:t>
      </w:r>
      <w:r>
        <w:t xml:space="preserve">Cisco </w:t>
      </w:r>
      <w:proofErr w:type="spellStart"/>
      <w:r w:rsidR="00D57C4C">
        <w:t>Webex</w:t>
      </w:r>
      <w:proofErr w:type="spellEnd"/>
      <w:r>
        <w:t xml:space="preserve"> Teams</w:t>
      </w:r>
      <w:r w:rsidR="0004781D">
        <w:t xml:space="preserve">. In </w:t>
      </w:r>
      <w:r w:rsidR="006338B0">
        <w:t xml:space="preserve">Part </w:t>
      </w:r>
      <w:r w:rsidR="0004781D">
        <w:t xml:space="preserve">2, you will </w:t>
      </w:r>
      <w:r w:rsidR="006338B0">
        <w:t>work with</w:t>
      </w:r>
      <w:r w:rsidR="0004781D">
        <w:t xml:space="preserve"> </w:t>
      </w:r>
      <w:r>
        <w:t xml:space="preserve">Cisco </w:t>
      </w:r>
      <w:proofErr w:type="spellStart"/>
      <w:r w:rsidR="00D57C4C">
        <w:t>Webex</w:t>
      </w:r>
      <w:proofErr w:type="spellEnd"/>
      <w:r>
        <w:t xml:space="preserve"> Teams</w:t>
      </w:r>
      <w:r w:rsidR="0004781D">
        <w:t xml:space="preserve"> for Developers, a web site that </w:t>
      </w:r>
      <w:r w:rsidR="0004781D" w:rsidRPr="0004781D">
        <w:t xml:space="preserve">makes it easy to use the </w:t>
      </w:r>
      <w:r>
        <w:t xml:space="preserve">Cisco </w:t>
      </w:r>
      <w:proofErr w:type="spellStart"/>
      <w:r w:rsidR="00D57C4C">
        <w:t>Webex</w:t>
      </w:r>
      <w:proofErr w:type="spellEnd"/>
      <w:r>
        <w:t xml:space="preserve"> Teams</w:t>
      </w:r>
      <w:r w:rsidR="0004781D" w:rsidRPr="0004781D">
        <w:t xml:space="preserve"> </w:t>
      </w:r>
      <w:r w:rsidR="006338B0" w:rsidRPr="0004781D">
        <w:t>REST</w:t>
      </w:r>
      <w:r w:rsidR="006338B0">
        <w:t>f</w:t>
      </w:r>
      <w:r w:rsidR="006338B0" w:rsidRPr="0004781D">
        <w:t xml:space="preserve">ul </w:t>
      </w:r>
      <w:r w:rsidR="0004781D" w:rsidRPr="0004781D">
        <w:t>APIs</w:t>
      </w:r>
      <w:r w:rsidR="0004781D">
        <w:t xml:space="preserve">. </w:t>
      </w:r>
      <w:r w:rsidR="00527DFC">
        <w:t xml:space="preserve">You will learn how to obtain your </w:t>
      </w:r>
      <w:r>
        <w:t xml:space="preserve">Cisco </w:t>
      </w:r>
      <w:proofErr w:type="spellStart"/>
      <w:r w:rsidR="00D57C4C">
        <w:t>Webex</w:t>
      </w:r>
      <w:proofErr w:type="spellEnd"/>
      <w:r>
        <w:t xml:space="preserve"> Teams</w:t>
      </w:r>
      <w:r w:rsidR="00527DFC">
        <w:t xml:space="preserve"> Access Token, which will be used in later labs.</w:t>
      </w:r>
    </w:p>
    <w:p w14:paraId="579A16F9" w14:textId="77777777" w:rsidR="00D778DF" w:rsidRPr="00E70096" w:rsidRDefault="00D778DF" w:rsidP="00124C21">
      <w:pPr>
        <w:pStyle w:val="LabSection"/>
        <w:keepNext/>
        <w:widowControl/>
      </w:pPr>
      <w:r w:rsidRPr="00E70096">
        <w:t>Required Resources</w:t>
      </w:r>
    </w:p>
    <w:p w14:paraId="486AB8D7" w14:textId="79B353D0" w:rsidR="00006812" w:rsidRDefault="00672A0A" w:rsidP="00D778DF">
      <w:pPr>
        <w:pStyle w:val="Bulletlevel1"/>
      </w:pPr>
      <w:r>
        <w:t xml:space="preserve">Cisco </w:t>
      </w:r>
      <w:proofErr w:type="spellStart"/>
      <w:r w:rsidR="00D57C4C">
        <w:t>Webex</w:t>
      </w:r>
      <w:proofErr w:type="spellEnd"/>
      <w:r>
        <w:t xml:space="preserve"> Teams</w:t>
      </w:r>
      <w:r w:rsidR="00006812">
        <w:t xml:space="preserve"> account</w:t>
      </w:r>
    </w:p>
    <w:p w14:paraId="69A31CD6" w14:textId="641EA3D1" w:rsidR="004F7562" w:rsidRDefault="00672A0A" w:rsidP="00D778DF">
      <w:pPr>
        <w:pStyle w:val="Bulletlevel1"/>
      </w:pPr>
      <w:r>
        <w:t xml:space="preserve">Cisco </w:t>
      </w:r>
      <w:proofErr w:type="spellStart"/>
      <w:r w:rsidR="00D57C4C">
        <w:t>Webex</w:t>
      </w:r>
      <w:proofErr w:type="spellEnd"/>
      <w:r>
        <w:t xml:space="preserve"> Teams</w:t>
      </w:r>
      <w:r w:rsidR="004F7562">
        <w:t xml:space="preserve"> desktop application</w:t>
      </w:r>
    </w:p>
    <w:p w14:paraId="27B4C82B" w14:textId="4CFF4196" w:rsidR="00DA5B6A" w:rsidRDefault="001B2631" w:rsidP="00DA5B6A">
      <w:pPr>
        <w:pStyle w:val="BodyTextL25"/>
      </w:pPr>
      <w:r w:rsidRPr="004C6C3B">
        <w:rPr>
          <w:b/>
        </w:rPr>
        <w:t>Note</w:t>
      </w:r>
      <w:r>
        <w:t>: T</w:t>
      </w:r>
      <w:r w:rsidRPr="001B2631">
        <w:t xml:space="preserve">o protect </w:t>
      </w:r>
      <w:r>
        <w:t xml:space="preserve">application environments like </w:t>
      </w:r>
      <w:proofErr w:type="spellStart"/>
      <w:r w:rsidR="00D57C4C">
        <w:rPr>
          <w:bCs/>
        </w:rPr>
        <w:t>Webex</w:t>
      </w:r>
      <w:proofErr w:type="spellEnd"/>
      <w:r w:rsidR="00D57C4C">
        <w:rPr>
          <w:bCs/>
        </w:rPr>
        <w:t xml:space="preserve"> Teams</w:t>
      </w:r>
      <w:r w:rsidR="00124C21">
        <w:t xml:space="preserve"> </w:t>
      </w:r>
      <w:r>
        <w:t>from bots or malicious access attempts</w:t>
      </w:r>
      <w:r w:rsidRPr="001B2631">
        <w:t xml:space="preserve">, </w:t>
      </w:r>
      <w:r>
        <w:t xml:space="preserve">most open APIs </w:t>
      </w:r>
      <w:r w:rsidRPr="001B2631">
        <w:rPr>
          <w:bCs/>
        </w:rPr>
        <w:t>rate limit</w:t>
      </w:r>
      <w:r>
        <w:rPr>
          <w:bCs/>
        </w:rPr>
        <w:t xml:space="preserve"> availability</w:t>
      </w:r>
      <w:r w:rsidRPr="001B2631">
        <w:t>.</w:t>
      </w:r>
      <w:r>
        <w:t xml:space="preserve"> If you make a large number of the same API calls</w:t>
      </w:r>
      <w:r w:rsidR="00124C21">
        <w:t>,</w:t>
      </w:r>
      <w:r>
        <w:t xml:space="preserve"> your API call </w:t>
      </w:r>
      <w:r w:rsidR="006D06FB">
        <w:t>may be</w:t>
      </w:r>
      <w:r>
        <w:t xml:space="preserve"> blocked for a specific amount of time. The </w:t>
      </w:r>
      <w:r w:rsidR="00A45477">
        <w:t>timeout</w:t>
      </w:r>
      <w:r>
        <w:t xml:space="preserve"> is usually less than 5 minutes.</w:t>
      </w:r>
    </w:p>
    <w:p w14:paraId="6253C274" w14:textId="59421598" w:rsidR="00F34304" w:rsidRDefault="002774E9" w:rsidP="00103401">
      <w:pPr>
        <w:pStyle w:val="PartHead"/>
      </w:pPr>
      <w:r>
        <w:t xml:space="preserve">Using </w:t>
      </w:r>
      <w:r w:rsidR="0089135A">
        <w:t xml:space="preserve">the </w:t>
      </w:r>
      <w:r w:rsidR="00672A0A">
        <w:t xml:space="preserve">Cisco </w:t>
      </w:r>
      <w:proofErr w:type="spellStart"/>
      <w:r w:rsidR="00D57C4C">
        <w:t>Webex</w:t>
      </w:r>
      <w:proofErr w:type="spellEnd"/>
      <w:r w:rsidR="00672A0A">
        <w:t xml:space="preserve"> Teams</w:t>
      </w:r>
      <w:r w:rsidR="00FD5E6A">
        <w:t xml:space="preserve"> </w:t>
      </w:r>
      <w:r>
        <w:t>Application</w:t>
      </w:r>
    </w:p>
    <w:p w14:paraId="28FC7DB8" w14:textId="5CE768E9" w:rsidR="00D60444" w:rsidRDefault="008E5C43" w:rsidP="00D60444">
      <w:pPr>
        <w:pStyle w:val="StepHead"/>
      </w:pPr>
      <w:r>
        <w:t xml:space="preserve">Create/Verify </w:t>
      </w:r>
      <w:r w:rsidR="0072570A">
        <w:t xml:space="preserve">your </w:t>
      </w:r>
      <w:r w:rsidR="00672A0A">
        <w:t xml:space="preserve">Cisco </w:t>
      </w:r>
      <w:proofErr w:type="spellStart"/>
      <w:r w:rsidR="00D57C4C">
        <w:t>Webex</w:t>
      </w:r>
      <w:proofErr w:type="spellEnd"/>
      <w:r w:rsidR="00672A0A">
        <w:t xml:space="preserve"> Teams</w:t>
      </w:r>
      <w:r w:rsidR="0072570A">
        <w:t xml:space="preserve"> account.</w:t>
      </w:r>
    </w:p>
    <w:p w14:paraId="34B09B3F" w14:textId="113C8EED" w:rsidR="00407BB1" w:rsidRPr="00407BB1" w:rsidRDefault="00407BB1" w:rsidP="00407BB1">
      <w:pPr>
        <w:pStyle w:val="BodyTextL25"/>
      </w:pPr>
      <w:r w:rsidRPr="00407BB1">
        <w:rPr>
          <w:b/>
        </w:rPr>
        <w:t>Note</w:t>
      </w:r>
      <w:r>
        <w:t xml:space="preserve">: As you work through this lab, there may be places on the Internet where you may see either Cisco Spark or Cisco </w:t>
      </w:r>
      <w:proofErr w:type="spellStart"/>
      <w:r>
        <w:t>Webex</w:t>
      </w:r>
      <w:proofErr w:type="spellEnd"/>
      <w:r>
        <w:t xml:space="preserve"> Teams. These terms may be used interchangeably but are referring to the same product.</w:t>
      </w:r>
    </w:p>
    <w:p w14:paraId="4C15C3CE" w14:textId="59E5DAE7" w:rsidR="00082CCF" w:rsidRDefault="00082CCF" w:rsidP="00124C21">
      <w:pPr>
        <w:pStyle w:val="SubStepAlpha"/>
      </w:pPr>
      <w:r>
        <w:t xml:space="preserve">Verify your </w:t>
      </w:r>
      <w:r w:rsidR="00672A0A">
        <w:t xml:space="preserve">Cisco </w:t>
      </w:r>
      <w:proofErr w:type="spellStart"/>
      <w:r w:rsidR="00D57C4C">
        <w:t>Webex</w:t>
      </w:r>
      <w:proofErr w:type="spellEnd"/>
      <w:r w:rsidR="00672A0A">
        <w:t xml:space="preserve"> Teams</w:t>
      </w:r>
      <w:r>
        <w:t xml:space="preserve"> account by logging into </w:t>
      </w:r>
      <w:r w:rsidR="00672A0A">
        <w:t xml:space="preserve">Cisco </w:t>
      </w:r>
      <w:proofErr w:type="spellStart"/>
      <w:r w:rsidR="00D57C4C">
        <w:t>Webex</w:t>
      </w:r>
      <w:proofErr w:type="spellEnd"/>
      <w:r w:rsidR="00672A0A">
        <w:t xml:space="preserve"> Teams</w:t>
      </w:r>
      <w:r>
        <w:t>.</w:t>
      </w:r>
    </w:p>
    <w:p w14:paraId="41FEDCC1" w14:textId="764274B6" w:rsidR="000B0C9C" w:rsidRDefault="000B0C9C" w:rsidP="00D57C4C">
      <w:pPr>
        <w:pStyle w:val="SubStepAlpha"/>
      </w:pPr>
      <w:r>
        <w:t xml:space="preserve">If </w:t>
      </w:r>
      <w:r w:rsidR="00082CCF">
        <w:t xml:space="preserve">you are new to </w:t>
      </w:r>
      <w:r w:rsidR="00672A0A">
        <w:t xml:space="preserve">Cisco </w:t>
      </w:r>
      <w:proofErr w:type="spellStart"/>
      <w:r w:rsidR="00D57C4C">
        <w:t>Webex</w:t>
      </w:r>
      <w:proofErr w:type="spellEnd"/>
      <w:r w:rsidR="00672A0A">
        <w:t xml:space="preserve"> Teams</w:t>
      </w:r>
      <w:r w:rsidR="00082CCF">
        <w:t xml:space="preserve"> and need to</w:t>
      </w:r>
      <w:r>
        <w:t xml:space="preserve"> create a </w:t>
      </w:r>
      <w:r w:rsidR="00672A0A">
        <w:t xml:space="preserve">Cisco </w:t>
      </w:r>
      <w:proofErr w:type="spellStart"/>
      <w:r w:rsidR="00D57C4C">
        <w:t>Webex</w:t>
      </w:r>
      <w:proofErr w:type="spellEnd"/>
      <w:r w:rsidR="00672A0A">
        <w:t xml:space="preserve"> Teams</w:t>
      </w:r>
      <w:r>
        <w:t xml:space="preserve"> account, go to: </w:t>
      </w:r>
      <w:hyperlink r:id="rId8" w:history="1">
        <w:r w:rsidR="00D57C4C" w:rsidRPr="0009305B">
          <w:rPr>
            <w:rStyle w:val="Hyperlink"/>
          </w:rPr>
          <w:t>https://www.</w:t>
        </w:r>
        <w:r w:rsidR="00D57C4C">
          <w:rPr>
            <w:rStyle w:val="Hyperlink"/>
          </w:rPr>
          <w:t>Webex</w:t>
        </w:r>
        <w:r w:rsidR="00D57C4C" w:rsidRPr="0009305B">
          <w:rPr>
            <w:rStyle w:val="Hyperlink"/>
          </w:rPr>
          <w:t>.com/products/teams/index.html</w:t>
        </w:r>
      </w:hyperlink>
      <w:r w:rsidR="00D57C4C">
        <w:t xml:space="preserve"> </w:t>
      </w:r>
      <w:r w:rsidR="00672A0A">
        <w:t>and download the client.</w:t>
      </w:r>
    </w:p>
    <w:p w14:paraId="70B8EED0" w14:textId="243A6C15" w:rsidR="00CD6D45" w:rsidRDefault="006B2F81" w:rsidP="0073114C">
      <w:pPr>
        <w:pStyle w:val="BodyTextL50"/>
      </w:pPr>
      <w:r>
        <w:t xml:space="preserve">For </w:t>
      </w:r>
      <w:r w:rsidR="00CD6D45">
        <w:t>more information</w:t>
      </w:r>
      <w:r>
        <w:t xml:space="preserve"> about </w:t>
      </w:r>
      <w:r w:rsidR="00672A0A">
        <w:t xml:space="preserve">Cisco </w:t>
      </w:r>
      <w:proofErr w:type="spellStart"/>
      <w:r w:rsidR="00D57C4C">
        <w:t>Webex</w:t>
      </w:r>
      <w:proofErr w:type="spellEnd"/>
      <w:r w:rsidR="00672A0A">
        <w:t xml:space="preserve"> Teams</w:t>
      </w:r>
      <w:r w:rsidR="00CD6D45">
        <w:t>:</w:t>
      </w:r>
    </w:p>
    <w:p w14:paraId="01AE8ED0" w14:textId="5B43C6AE" w:rsidR="00CD6D45" w:rsidRDefault="00CD6D45" w:rsidP="00672A0A">
      <w:pPr>
        <w:pStyle w:val="Bulletlevel2"/>
      </w:pPr>
      <w:r>
        <w:t xml:space="preserve">Website: </w:t>
      </w:r>
      <w:hyperlink r:id="rId9" w:history="1">
        <w:r w:rsidR="00672A0A" w:rsidRPr="007A53D3">
          <w:rPr>
            <w:rStyle w:val="Hyperlink"/>
          </w:rPr>
          <w:t>https://www.</w:t>
        </w:r>
        <w:r w:rsidR="00D57C4C">
          <w:rPr>
            <w:rStyle w:val="Hyperlink"/>
          </w:rPr>
          <w:t>Webex</w:t>
        </w:r>
        <w:r w:rsidR="00672A0A" w:rsidRPr="007A53D3">
          <w:rPr>
            <w:rStyle w:val="Hyperlink"/>
          </w:rPr>
          <w:t>.com/products/teams/index.html</w:t>
        </w:r>
      </w:hyperlink>
    </w:p>
    <w:p w14:paraId="1ED5CECB" w14:textId="79BCF596" w:rsidR="00CD6D45" w:rsidRDefault="00CD6D45" w:rsidP="0073114C">
      <w:pPr>
        <w:pStyle w:val="Bulletlevel2"/>
        <w:rPr>
          <w:noProof/>
        </w:rPr>
      </w:pPr>
      <w:r>
        <w:rPr>
          <w:noProof/>
        </w:rPr>
        <w:t xml:space="preserve">Video: </w:t>
      </w:r>
      <w:hyperlink r:id="rId10" w:history="1">
        <w:r w:rsidRPr="00A30521">
          <w:rPr>
            <w:rStyle w:val="Hyperlink"/>
            <w:noProof/>
          </w:rPr>
          <w:t>https://www.youtube.com/watch?v=OavRKkN8ir4</w:t>
        </w:r>
      </w:hyperlink>
    </w:p>
    <w:p w14:paraId="79FE9365" w14:textId="1FA60522" w:rsidR="00C7574A" w:rsidRDefault="00181463" w:rsidP="008D4329">
      <w:pPr>
        <w:pStyle w:val="StepHead"/>
      </w:pPr>
      <w:r>
        <w:lastRenderedPageBreak/>
        <w:t>Navigat</w:t>
      </w:r>
      <w:r w:rsidR="0072570A">
        <w:t>e</w:t>
      </w:r>
      <w:r>
        <w:t xml:space="preserve"> the </w:t>
      </w:r>
      <w:r w:rsidR="00672A0A">
        <w:t xml:space="preserve">Cisco </w:t>
      </w:r>
      <w:proofErr w:type="spellStart"/>
      <w:r w:rsidR="00D57C4C">
        <w:t>Webex</w:t>
      </w:r>
      <w:proofErr w:type="spellEnd"/>
      <w:r w:rsidR="00672A0A">
        <w:t xml:space="preserve"> Teams</w:t>
      </w:r>
      <w:r>
        <w:t xml:space="preserve"> GUI</w:t>
      </w:r>
      <w:r w:rsidR="0072570A">
        <w:t>.</w:t>
      </w:r>
    </w:p>
    <w:p w14:paraId="3EB5EDC5" w14:textId="3A5A7EFE" w:rsidR="00D60444" w:rsidRDefault="000B33B5" w:rsidP="00124C21">
      <w:pPr>
        <w:pStyle w:val="SubStepAlpha"/>
        <w:keepNext/>
      </w:pPr>
      <w:r>
        <w:t xml:space="preserve">Explore the </w:t>
      </w:r>
      <w:r w:rsidR="00672A0A">
        <w:t xml:space="preserve">Cisco </w:t>
      </w:r>
      <w:proofErr w:type="spellStart"/>
      <w:r w:rsidR="00D57C4C">
        <w:t>Webex</w:t>
      </w:r>
      <w:proofErr w:type="spellEnd"/>
      <w:r w:rsidR="00672A0A">
        <w:t xml:space="preserve"> Teams</w:t>
      </w:r>
      <w:r>
        <w:t xml:space="preserve"> application.</w:t>
      </w:r>
    </w:p>
    <w:p w14:paraId="593802C5" w14:textId="75253120" w:rsidR="008D4329" w:rsidRDefault="008D4329" w:rsidP="00124C21">
      <w:pPr>
        <w:pStyle w:val="Visual"/>
      </w:pPr>
      <w:r>
        <w:rPr>
          <w:noProof/>
        </w:rPr>
        <w:drawing>
          <wp:inline distT="0" distB="0" distL="0" distR="0" wp14:anchorId="2EDA9C6D" wp14:editId="13AFC88F">
            <wp:extent cx="3873500" cy="2751241"/>
            <wp:effectExtent l="0" t="0" r="0" b="0"/>
            <wp:docPr id="3" name="Picture 2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797" cy="2751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834BF" w14:textId="3CBEB24E" w:rsidR="000B33B5" w:rsidRPr="00B20D0A" w:rsidRDefault="000B33B5" w:rsidP="00124C21">
      <w:pPr>
        <w:pStyle w:val="SubStepAlpha"/>
      </w:pPr>
      <w:r>
        <w:t xml:space="preserve">In the upper-left, click </w:t>
      </w:r>
      <w:r w:rsidR="004F7562">
        <w:t xml:space="preserve">the </w:t>
      </w:r>
      <w:r>
        <w:t>circle with your initials</w:t>
      </w:r>
      <w:r w:rsidR="00B6388A">
        <w:t xml:space="preserve">, then </w:t>
      </w:r>
      <w:r w:rsidR="00B6388A" w:rsidRPr="00B6388A">
        <w:rPr>
          <w:b/>
        </w:rPr>
        <w:t>Profile</w:t>
      </w:r>
      <w:r w:rsidR="00B6388A">
        <w:t xml:space="preserve">, </w:t>
      </w:r>
      <w:r>
        <w:t>and add a photo of yourself.</w:t>
      </w:r>
    </w:p>
    <w:p w14:paraId="12038592" w14:textId="2E450FDD" w:rsidR="008053DE" w:rsidRPr="004F4639" w:rsidRDefault="0072570A" w:rsidP="004F4639">
      <w:pPr>
        <w:pStyle w:val="StepHead"/>
      </w:pPr>
      <w:r>
        <w:t xml:space="preserve">Add people to </w:t>
      </w:r>
      <w:r w:rsidR="00672A0A">
        <w:t xml:space="preserve">Cisco </w:t>
      </w:r>
      <w:proofErr w:type="spellStart"/>
      <w:r w:rsidR="00D57C4C">
        <w:t>Webex</w:t>
      </w:r>
      <w:proofErr w:type="spellEnd"/>
      <w:r w:rsidR="00672A0A">
        <w:t xml:space="preserve"> Teams</w:t>
      </w:r>
      <w:r>
        <w:t>.</w:t>
      </w:r>
    </w:p>
    <w:p w14:paraId="2F662282" w14:textId="52127BA7" w:rsidR="0033196C" w:rsidRDefault="00FB01E5" w:rsidP="009B1BE8">
      <w:pPr>
        <w:pStyle w:val="SubStepAlpha"/>
        <w:keepNext/>
      </w:pPr>
      <w:r>
        <w:t xml:space="preserve">To add an individual to your </w:t>
      </w:r>
      <w:proofErr w:type="spellStart"/>
      <w:r w:rsidR="00494DBB">
        <w:t>Webex</w:t>
      </w:r>
      <w:proofErr w:type="spellEnd"/>
      <w:r w:rsidR="00494DBB">
        <w:t xml:space="preserve"> Teams </w:t>
      </w:r>
      <w:r>
        <w:t>People,</w:t>
      </w:r>
      <w:r w:rsidR="00121BE7">
        <w:t xml:space="preserve"> </w:t>
      </w:r>
      <w:r w:rsidR="0033196C">
        <w:t>i</w:t>
      </w:r>
      <w:r w:rsidR="0033196C" w:rsidRPr="0033196C">
        <w:t>n the</w:t>
      </w:r>
      <w:r w:rsidR="0033196C" w:rsidRPr="0033196C">
        <w:rPr>
          <w:b/>
          <w:bCs/>
        </w:rPr>
        <w:t xml:space="preserve"> All </w:t>
      </w:r>
      <w:r w:rsidR="0033196C" w:rsidRPr="0033196C">
        <w:t xml:space="preserve">menu click the </w:t>
      </w:r>
      <w:r w:rsidR="0033196C" w:rsidRPr="0033196C">
        <w:rPr>
          <w:b/>
          <w:bCs/>
        </w:rPr>
        <w:t xml:space="preserve">+ </w:t>
      </w:r>
      <w:r w:rsidR="0033196C" w:rsidRPr="0033196C">
        <w:t>button to invite people to start a new conversation.</w:t>
      </w:r>
    </w:p>
    <w:p w14:paraId="50A20C14" w14:textId="79324955" w:rsidR="006338B0" w:rsidRDefault="00817554" w:rsidP="00D86D0D">
      <w:pPr>
        <w:pStyle w:val="SubStepAlpha"/>
        <w:numPr>
          <w:ilvl w:val="0"/>
          <w:numId w:val="0"/>
        </w:numPr>
        <w:ind w:left="360"/>
        <w:jc w:val="center"/>
      </w:pPr>
      <w:r w:rsidRPr="00817554">
        <w:rPr>
          <w:noProof/>
        </w:rPr>
        <w:drawing>
          <wp:inline distT="0" distB="0" distL="0" distR="0" wp14:anchorId="19342922" wp14:editId="0727CCD6">
            <wp:extent cx="4735286" cy="1732983"/>
            <wp:effectExtent l="19050" t="19050" r="27305" b="196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1084" cy="17351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A5122C" w14:textId="4FCC204D" w:rsidR="00121BE7" w:rsidRDefault="00121BE7" w:rsidP="00121BE7">
      <w:pPr>
        <w:pStyle w:val="SubStepAlpha"/>
      </w:pPr>
      <w:r w:rsidRPr="00121BE7">
        <w:t>For demonstration purposes</w:t>
      </w:r>
      <w:r w:rsidR="00124C21">
        <w:t>,</w:t>
      </w:r>
      <w:r w:rsidRPr="00121BE7">
        <w:t xml:space="preserve"> you can use these two email addresses: </w:t>
      </w:r>
    </w:p>
    <w:p w14:paraId="06C531BB" w14:textId="7D6F6011" w:rsidR="00121BE7" w:rsidRPr="00B5051B" w:rsidRDefault="00E538FB" w:rsidP="00B5051B">
      <w:pPr>
        <w:pStyle w:val="SubStepAlpha"/>
        <w:numPr>
          <w:ilvl w:val="0"/>
          <w:numId w:val="0"/>
        </w:numPr>
        <w:ind w:left="360" w:firstLine="360"/>
        <w:rPr>
          <w:bCs/>
        </w:rPr>
      </w:pPr>
      <w:hyperlink r:id="rId14" w:history="1">
        <w:r w:rsidR="00121BE7" w:rsidRPr="00B5051B">
          <w:rPr>
            <w:rStyle w:val="Hyperlink"/>
            <w:bCs/>
          </w:rPr>
          <w:t>sqtest-ciscospark-travis@squared.example.com</w:t>
        </w:r>
      </w:hyperlink>
    </w:p>
    <w:p w14:paraId="0AB1DA03" w14:textId="77777777" w:rsidR="00121BE7" w:rsidRDefault="00121BE7" w:rsidP="009F3DC8">
      <w:pPr>
        <w:pStyle w:val="SubStepAlpha"/>
        <w:numPr>
          <w:ilvl w:val="0"/>
          <w:numId w:val="0"/>
        </w:numPr>
        <w:ind w:left="360" w:firstLine="360"/>
      </w:pPr>
      <w:r w:rsidRPr="00121BE7">
        <w:t xml:space="preserve">and </w:t>
      </w:r>
    </w:p>
    <w:p w14:paraId="2527145E" w14:textId="655F5CF3" w:rsidR="00B5051B" w:rsidRDefault="00E538FB" w:rsidP="009F3DC8">
      <w:pPr>
        <w:pStyle w:val="SubStepAlpha"/>
        <w:numPr>
          <w:ilvl w:val="0"/>
          <w:numId w:val="0"/>
        </w:numPr>
        <w:ind w:left="360" w:firstLine="360"/>
        <w:rPr>
          <w:b/>
          <w:bCs/>
        </w:rPr>
      </w:pPr>
      <w:hyperlink r:id="rId15" w:history="1">
        <w:r w:rsidR="00B5051B" w:rsidRPr="0097741E">
          <w:rPr>
            <w:rStyle w:val="Hyperlink"/>
          </w:rPr>
          <w:t>sqtest-ciscospark-sheyda@squared.example.com</w:t>
        </w:r>
      </w:hyperlink>
    </w:p>
    <w:p w14:paraId="0D7DAC02" w14:textId="4B656463" w:rsidR="008D4329" w:rsidRDefault="00121BE7" w:rsidP="009F3DC8">
      <w:pPr>
        <w:pStyle w:val="SubStepAlpha"/>
      </w:pPr>
      <w:r>
        <w:t xml:space="preserve">Add one or more people from the class to your </w:t>
      </w:r>
      <w:proofErr w:type="spellStart"/>
      <w:r w:rsidR="00D57C4C">
        <w:t>Webex</w:t>
      </w:r>
      <w:proofErr w:type="spellEnd"/>
      <w:r w:rsidR="00D57C4C">
        <w:t xml:space="preserve"> Teams</w:t>
      </w:r>
      <w:r>
        <w:t xml:space="preserve"> People.</w:t>
      </w:r>
    </w:p>
    <w:p w14:paraId="29EBE14A" w14:textId="3B4D345E" w:rsidR="006C3AA6" w:rsidRPr="006C3AA6" w:rsidRDefault="0072570A" w:rsidP="006750FC">
      <w:pPr>
        <w:pStyle w:val="StepHead"/>
      </w:pPr>
      <w:r>
        <w:t xml:space="preserve">Add a Space to </w:t>
      </w:r>
      <w:r w:rsidR="00672A0A">
        <w:t xml:space="preserve">Cisco </w:t>
      </w:r>
      <w:proofErr w:type="spellStart"/>
      <w:r w:rsidR="00D57C4C">
        <w:t>Webex</w:t>
      </w:r>
      <w:proofErr w:type="spellEnd"/>
      <w:r w:rsidR="00672A0A">
        <w:t xml:space="preserve"> Teams</w:t>
      </w:r>
      <w:r>
        <w:t>.</w:t>
      </w:r>
    </w:p>
    <w:p w14:paraId="55A5B8F6" w14:textId="4EFB9CA2" w:rsidR="0086553C" w:rsidRDefault="00CF4892" w:rsidP="00124C21">
      <w:pPr>
        <w:pStyle w:val="SubStepAlpha"/>
        <w:numPr>
          <w:ilvl w:val="3"/>
          <w:numId w:val="78"/>
        </w:numPr>
      </w:pPr>
      <w:r>
        <w:t xml:space="preserve">To create a new </w:t>
      </w:r>
      <w:proofErr w:type="spellStart"/>
      <w:r w:rsidR="00D57C4C">
        <w:t>Webex</w:t>
      </w:r>
      <w:proofErr w:type="spellEnd"/>
      <w:r w:rsidR="00D57C4C">
        <w:t xml:space="preserve"> Teams</w:t>
      </w:r>
      <w:r>
        <w:t xml:space="preserve"> </w:t>
      </w:r>
      <w:r w:rsidR="00EF50F7">
        <w:t>room</w:t>
      </w:r>
      <w:r>
        <w:t xml:space="preserve">, click the </w:t>
      </w:r>
      <w:r w:rsidR="00097272" w:rsidRPr="00097272">
        <w:rPr>
          <w:b/>
        </w:rPr>
        <w:t>+</w:t>
      </w:r>
      <w:r w:rsidR="00097272">
        <w:t xml:space="preserve"> button again</w:t>
      </w:r>
      <w:r>
        <w:t xml:space="preserve"> and choose </w:t>
      </w:r>
      <w:r w:rsidR="008053DE" w:rsidRPr="00D720EE">
        <w:rPr>
          <w:b/>
        </w:rPr>
        <w:t>Create a Space</w:t>
      </w:r>
      <w:r w:rsidR="008053DE">
        <w:t>.</w:t>
      </w:r>
    </w:p>
    <w:p w14:paraId="3FE7FAA9" w14:textId="579A4899" w:rsidR="00EF50F7" w:rsidRDefault="00BA65F8" w:rsidP="009B1BE8">
      <w:pPr>
        <w:pStyle w:val="SubStepAlpha"/>
      </w:pPr>
      <w:r>
        <w:t>Enter</w:t>
      </w:r>
      <w:r w:rsidR="00EF50F7">
        <w:t xml:space="preserve"> a name for the </w:t>
      </w:r>
      <w:r w:rsidR="00817554">
        <w:t xml:space="preserve">new space </w:t>
      </w:r>
      <w:r w:rsidR="00EF50F7">
        <w:t xml:space="preserve">and </w:t>
      </w:r>
      <w:r>
        <w:t xml:space="preserve">click </w:t>
      </w:r>
      <w:r w:rsidRPr="0057143D">
        <w:rPr>
          <w:b/>
        </w:rPr>
        <w:t>Create</w:t>
      </w:r>
      <w:r w:rsidR="00EF50F7">
        <w:t>.</w:t>
      </w:r>
    </w:p>
    <w:p w14:paraId="1BA72998" w14:textId="246270DF" w:rsidR="00EF50F7" w:rsidRPr="00874B8E" w:rsidRDefault="0072570A" w:rsidP="006750FC">
      <w:pPr>
        <w:pStyle w:val="StepHead"/>
      </w:pPr>
      <w:r>
        <w:lastRenderedPageBreak/>
        <w:t xml:space="preserve">Add people to a </w:t>
      </w:r>
      <w:r w:rsidR="00672A0A">
        <w:t xml:space="preserve">Cisco </w:t>
      </w:r>
      <w:proofErr w:type="spellStart"/>
      <w:r w:rsidR="00D57C4C">
        <w:t>Webex</w:t>
      </w:r>
      <w:proofErr w:type="spellEnd"/>
      <w:r w:rsidR="00672A0A">
        <w:t xml:space="preserve"> Teams</w:t>
      </w:r>
      <w:r>
        <w:t xml:space="preserve"> Space.</w:t>
      </w:r>
    </w:p>
    <w:p w14:paraId="53222EB6" w14:textId="23AA07ED" w:rsidR="00EF50F7" w:rsidRDefault="00CF4892" w:rsidP="009B1BE8">
      <w:pPr>
        <w:pStyle w:val="SubStepAlpha"/>
        <w:numPr>
          <w:ilvl w:val="3"/>
          <w:numId w:val="79"/>
        </w:numPr>
      </w:pPr>
      <w:r>
        <w:t xml:space="preserve">To add </w:t>
      </w:r>
      <w:r w:rsidR="00EF50F7">
        <w:t>people to existing rooms</w:t>
      </w:r>
      <w:r>
        <w:t>, select</w:t>
      </w:r>
      <w:r w:rsidR="001A2AA0">
        <w:t xml:space="preserve"> your </w:t>
      </w:r>
      <w:proofErr w:type="spellStart"/>
      <w:r w:rsidR="00D57C4C">
        <w:t>Webex</w:t>
      </w:r>
      <w:proofErr w:type="spellEnd"/>
      <w:r w:rsidR="00D57C4C">
        <w:t xml:space="preserve"> Teams</w:t>
      </w:r>
      <w:r w:rsidR="001A2AA0">
        <w:t xml:space="preserve"> </w:t>
      </w:r>
      <w:r w:rsidR="00EF50F7">
        <w:t xml:space="preserve">room under </w:t>
      </w:r>
      <w:r w:rsidR="00EF50F7" w:rsidRPr="009B1BE8">
        <w:rPr>
          <w:b/>
        </w:rPr>
        <w:t>Spaces</w:t>
      </w:r>
      <w:r>
        <w:t>.</w:t>
      </w:r>
    </w:p>
    <w:p w14:paraId="12FD7F81" w14:textId="1CB54F44" w:rsidR="00EF50F7" w:rsidRDefault="00EF50F7" w:rsidP="009B1BE8">
      <w:pPr>
        <w:pStyle w:val="SubStepAlpha"/>
      </w:pPr>
      <w:r>
        <w:t>G</w:t>
      </w:r>
      <w:r w:rsidR="001A2AA0">
        <w:t>o to the activity menu (square of dots in upper right)</w:t>
      </w:r>
      <w:r w:rsidR="00CF4892">
        <w:t xml:space="preserve"> and c</w:t>
      </w:r>
      <w:r w:rsidR="001A2AA0">
        <w:t xml:space="preserve">hoose </w:t>
      </w:r>
      <w:r w:rsidR="001A2AA0" w:rsidRPr="009B1BE8">
        <w:rPr>
          <w:b/>
        </w:rPr>
        <w:t>People</w:t>
      </w:r>
      <w:r w:rsidR="00CF4892">
        <w:t>.</w:t>
      </w:r>
    </w:p>
    <w:p w14:paraId="7BC04F05" w14:textId="66F3B69F" w:rsidR="001A2AA0" w:rsidRDefault="00CF4892" w:rsidP="009B1BE8">
      <w:pPr>
        <w:pStyle w:val="SubStepAlpha"/>
        <w:keepNext/>
      </w:pPr>
      <w:r>
        <w:t>C</w:t>
      </w:r>
      <w:r w:rsidR="00A77414">
        <w:t xml:space="preserve">lick </w:t>
      </w:r>
      <w:r w:rsidR="00A77414" w:rsidRPr="009B1BE8">
        <w:rPr>
          <w:b/>
        </w:rPr>
        <w:t>A</w:t>
      </w:r>
      <w:r w:rsidR="001A2AA0" w:rsidRPr="009B1BE8">
        <w:rPr>
          <w:b/>
        </w:rPr>
        <w:t>dd people</w:t>
      </w:r>
      <w:r>
        <w:t xml:space="preserve"> and </w:t>
      </w:r>
      <w:r w:rsidR="00097272">
        <w:t xml:space="preserve">use the search feature to find and </w:t>
      </w:r>
      <w:r w:rsidR="00EF50F7">
        <w:t xml:space="preserve">add </w:t>
      </w:r>
      <w:r w:rsidR="006750FC">
        <w:t>several people</w:t>
      </w:r>
      <w:r w:rsidR="00EF50F7">
        <w:t xml:space="preserve"> to your</w:t>
      </w:r>
      <w:r>
        <w:t xml:space="preserve"> </w:t>
      </w:r>
      <w:proofErr w:type="spellStart"/>
      <w:r w:rsidR="00D57C4C">
        <w:t>Webex</w:t>
      </w:r>
      <w:proofErr w:type="spellEnd"/>
      <w:r w:rsidR="00D57C4C">
        <w:t xml:space="preserve"> Teams</w:t>
      </w:r>
      <w:r>
        <w:t xml:space="preserve"> room</w:t>
      </w:r>
      <w:r w:rsidR="001A2AA0">
        <w:t>.</w:t>
      </w:r>
    </w:p>
    <w:p w14:paraId="6CDE94AE" w14:textId="689AD1C1" w:rsidR="00817554" w:rsidRDefault="00817554" w:rsidP="0089135A">
      <w:pPr>
        <w:pStyle w:val="Visual"/>
      </w:pPr>
      <w:r w:rsidRPr="00817554">
        <w:rPr>
          <w:noProof/>
        </w:rPr>
        <w:drawing>
          <wp:inline distT="0" distB="0" distL="0" distR="0" wp14:anchorId="6EBA1E03" wp14:editId="64B04959">
            <wp:extent cx="3472543" cy="1130299"/>
            <wp:effectExtent l="19050" t="19050" r="13970" b="133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0087" cy="11490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29C053" w14:textId="2C2CD252" w:rsidR="00C54A42" w:rsidRPr="00C54A42" w:rsidRDefault="0072570A" w:rsidP="006750FC">
      <w:pPr>
        <w:pStyle w:val="StepHead"/>
      </w:pPr>
      <w:r>
        <w:t>Send a message to People and to a Space.</w:t>
      </w:r>
    </w:p>
    <w:p w14:paraId="266E3F5E" w14:textId="0D208571" w:rsidR="00C54A42" w:rsidRDefault="00C54A42" w:rsidP="009B1BE8">
      <w:pPr>
        <w:pStyle w:val="SubStepAlpha"/>
        <w:numPr>
          <w:ilvl w:val="3"/>
          <w:numId w:val="80"/>
        </w:numPr>
      </w:pPr>
      <w:r>
        <w:t>To send a</w:t>
      </w:r>
      <w:r w:rsidR="00CF4892">
        <w:t xml:space="preserve"> m</w:t>
      </w:r>
      <w:r w:rsidR="00866038">
        <w:t>essage</w:t>
      </w:r>
      <w:r w:rsidR="00CF4892">
        <w:t xml:space="preserve"> to</w:t>
      </w:r>
      <w:r>
        <w:t xml:space="preserve"> someone</w:t>
      </w:r>
      <w:r w:rsidR="00CC49F5">
        <w:t>, you</w:t>
      </w:r>
      <w:r>
        <w:t xml:space="preserve"> can either send the message</w:t>
      </w:r>
      <w:r w:rsidR="00866038">
        <w:t xml:space="preserve"> directly using (</w:t>
      </w:r>
      <w:proofErr w:type="spellStart"/>
      <w:r w:rsidR="00D57C4C">
        <w:t>Webex</w:t>
      </w:r>
      <w:proofErr w:type="spellEnd"/>
      <w:r w:rsidR="00D57C4C">
        <w:t xml:space="preserve"> Teams</w:t>
      </w:r>
      <w:r w:rsidR="00866038">
        <w:t xml:space="preserve"> People) </w:t>
      </w:r>
      <w:r w:rsidR="00CF4892">
        <w:t>or to a group</w:t>
      </w:r>
      <w:r w:rsidR="00866038">
        <w:t xml:space="preserve"> </w:t>
      </w:r>
      <w:r w:rsidR="006750FC">
        <w:t>of people who are members of a</w:t>
      </w:r>
      <w:r w:rsidR="00866038">
        <w:t xml:space="preserve"> </w:t>
      </w:r>
      <w:proofErr w:type="spellStart"/>
      <w:r w:rsidR="00D57C4C">
        <w:t>Webex</w:t>
      </w:r>
      <w:proofErr w:type="spellEnd"/>
      <w:r w:rsidR="00D57C4C">
        <w:t xml:space="preserve"> Teams</w:t>
      </w:r>
      <w:r w:rsidR="00866038">
        <w:t xml:space="preserve"> room (</w:t>
      </w:r>
      <w:proofErr w:type="spellStart"/>
      <w:r w:rsidR="00D57C4C">
        <w:t>Webex</w:t>
      </w:r>
      <w:proofErr w:type="spellEnd"/>
      <w:r w:rsidR="00D57C4C">
        <w:t xml:space="preserve"> Teams</w:t>
      </w:r>
      <w:r w:rsidR="00866038">
        <w:t xml:space="preserve"> Spaces).</w:t>
      </w:r>
    </w:p>
    <w:p w14:paraId="4119EFB7" w14:textId="098628FD" w:rsidR="00434B6C" w:rsidRDefault="00215EED" w:rsidP="0057143D">
      <w:pPr>
        <w:pStyle w:val="SubStepAlpha"/>
        <w:numPr>
          <w:ilvl w:val="0"/>
          <w:numId w:val="0"/>
        </w:numPr>
        <w:ind w:left="360"/>
        <w:jc w:val="center"/>
      </w:pPr>
      <w:r>
        <w:rPr>
          <w:noProof/>
        </w:rPr>
        <w:drawing>
          <wp:inline distT="0" distB="0" distL="0" distR="0" wp14:anchorId="639EDD7E" wp14:editId="2C8F428C">
            <wp:extent cx="3717471" cy="21154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173" cy="2123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E144D" w14:textId="75DFDB67" w:rsidR="00866038" w:rsidRDefault="0004168D" w:rsidP="009B1BE8">
      <w:pPr>
        <w:pStyle w:val="SubStepAlpha"/>
      </w:pPr>
      <w:r>
        <w:t>Send two or three messages to each of the rooms you created.</w:t>
      </w:r>
    </w:p>
    <w:p w14:paraId="66C3B4C6" w14:textId="3380D575" w:rsidR="00E42E64" w:rsidRDefault="00E42E64" w:rsidP="009B1BE8">
      <w:pPr>
        <w:pStyle w:val="SubStepAlpha"/>
      </w:pPr>
      <w:r>
        <w:t xml:space="preserve">To delete a message, select the specific message and then click the circled-X to the right of the message. You will then be </w:t>
      </w:r>
      <w:r w:rsidR="00574B52">
        <w:t>asked to confirm that you wish to delete the message.</w:t>
      </w:r>
      <w:r w:rsidR="006750FC">
        <w:t xml:space="preserve"> Be sure to leave several messages in your rooms.</w:t>
      </w:r>
    </w:p>
    <w:p w14:paraId="397A263E" w14:textId="67202E69" w:rsidR="0099749A" w:rsidRDefault="006338B0" w:rsidP="0099749A">
      <w:pPr>
        <w:pStyle w:val="PartHead"/>
      </w:pPr>
      <w:r>
        <w:t xml:space="preserve">Using </w:t>
      </w:r>
      <w:r w:rsidR="00672A0A">
        <w:t xml:space="preserve">Cisco </w:t>
      </w:r>
      <w:proofErr w:type="spellStart"/>
      <w:r w:rsidR="00D57C4C">
        <w:t>Webex</w:t>
      </w:r>
      <w:proofErr w:type="spellEnd"/>
      <w:r w:rsidR="00672A0A">
        <w:t xml:space="preserve"> Teams</w:t>
      </w:r>
      <w:r w:rsidR="0099749A">
        <w:t xml:space="preserve"> for Developers</w:t>
      </w:r>
    </w:p>
    <w:p w14:paraId="27422E3A" w14:textId="42484D8D" w:rsidR="008053DE" w:rsidRPr="005D5CE6" w:rsidRDefault="0072570A" w:rsidP="005D5CE6">
      <w:pPr>
        <w:pStyle w:val="StepHead"/>
        <w:rPr>
          <w:rStyle w:val="DevConfigGray"/>
          <w:rFonts w:ascii="Arial" w:hAnsi="Arial"/>
          <w:sz w:val="24"/>
          <w:shd w:val="clear" w:color="auto" w:fill="auto"/>
        </w:rPr>
      </w:pPr>
      <w:r>
        <w:t>Login to</w:t>
      </w:r>
      <w:r w:rsidR="00570D44">
        <w:t xml:space="preserve"> </w:t>
      </w:r>
      <w:r w:rsidR="00672A0A">
        <w:t xml:space="preserve">Cisco </w:t>
      </w:r>
      <w:proofErr w:type="spellStart"/>
      <w:r w:rsidR="00D57C4C">
        <w:t>Webex</w:t>
      </w:r>
      <w:proofErr w:type="spellEnd"/>
      <w:r w:rsidR="00672A0A">
        <w:t xml:space="preserve"> Teams</w:t>
      </w:r>
      <w:r w:rsidR="005D5CE6">
        <w:t xml:space="preserve"> for Developers</w:t>
      </w:r>
      <w:r>
        <w:t>.</w:t>
      </w:r>
    </w:p>
    <w:p w14:paraId="5167A1EA" w14:textId="6E397549" w:rsidR="00177748" w:rsidRDefault="00672A0A" w:rsidP="009B1BE8">
      <w:pPr>
        <w:pStyle w:val="BodyTextL25"/>
      </w:pPr>
      <w:r>
        <w:t xml:space="preserve">Cisco </w:t>
      </w:r>
      <w:proofErr w:type="spellStart"/>
      <w:r w:rsidR="00D57C4C">
        <w:t>Webex</w:t>
      </w:r>
      <w:proofErr w:type="spellEnd"/>
      <w:r>
        <w:t xml:space="preserve"> Teams</w:t>
      </w:r>
      <w:r w:rsidR="00BB25B3">
        <w:t xml:space="preserve"> for Developers allows you to embed </w:t>
      </w:r>
      <w:r>
        <w:t xml:space="preserve">Cisco </w:t>
      </w:r>
      <w:proofErr w:type="spellStart"/>
      <w:r w:rsidR="00D57C4C">
        <w:t>Webex</w:t>
      </w:r>
      <w:proofErr w:type="spellEnd"/>
      <w:r>
        <w:t xml:space="preserve"> Teams</w:t>
      </w:r>
      <w:r w:rsidR="00BB25B3">
        <w:t xml:space="preserve"> with other applications, and to extend your </w:t>
      </w:r>
      <w:proofErr w:type="spellStart"/>
      <w:r w:rsidR="00D57C4C">
        <w:t>Webex</w:t>
      </w:r>
      <w:proofErr w:type="spellEnd"/>
      <w:r w:rsidR="00D57C4C">
        <w:t xml:space="preserve"> Teams</w:t>
      </w:r>
      <w:r w:rsidR="00BB25B3">
        <w:t xml:space="preserve"> experience</w:t>
      </w:r>
      <w:r w:rsidR="009379F1">
        <w:t xml:space="preserve"> in other ways</w:t>
      </w:r>
      <w:r w:rsidR="00BB25B3">
        <w:t>.</w:t>
      </w:r>
    </w:p>
    <w:p w14:paraId="0C7C193A" w14:textId="6EFD33CF" w:rsidR="00BB25B3" w:rsidRDefault="009379F1" w:rsidP="009B1BE8">
      <w:pPr>
        <w:pStyle w:val="BodyTextL25"/>
      </w:pPr>
      <w:r>
        <w:t>Y</w:t>
      </w:r>
      <w:r w:rsidR="00BB25B3">
        <w:t xml:space="preserve">ou will use the </w:t>
      </w:r>
      <w:r w:rsidR="00672A0A">
        <w:t xml:space="preserve">Cisco </w:t>
      </w:r>
      <w:proofErr w:type="spellStart"/>
      <w:r w:rsidR="00D57C4C">
        <w:t>Webex</w:t>
      </w:r>
      <w:proofErr w:type="spellEnd"/>
      <w:r w:rsidR="00672A0A">
        <w:t xml:space="preserve"> Teams</w:t>
      </w:r>
      <w:r w:rsidR="00BB25B3">
        <w:t xml:space="preserve"> for Developers web site to familiarize yourself with the use of </w:t>
      </w:r>
      <w:r w:rsidR="00672A0A">
        <w:t xml:space="preserve">Cisco </w:t>
      </w:r>
      <w:proofErr w:type="spellStart"/>
      <w:r w:rsidR="00D57C4C">
        <w:t>Webex</w:t>
      </w:r>
      <w:proofErr w:type="spellEnd"/>
      <w:r w:rsidR="00672A0A">
        <w:t xml:space="preserve"> Teams</w:t>
      </w:r>
      <w:r w:rsidR="00BB25B3">
        <w:t xml:space="preserve"> APIs. </w:t>
      </w:r>
      <w:r w:rsidR="001148E6">
        <w:t>G</w:t>
      </w:r>
      <w:r w:rsidR="00756638">
        <w:t xml:space="preserve">o to the </w:t>
      </w:r>
      <w:r w:rsidR="00672A0A">
        <w:t xml:space="preserve">Cisco </w:t>
      </w:r>
      <w:proofErr w:type="spellStart"/>
      <w:r w:rsidR="00D57C4C">
        <w:t>Webex</w:t>
      </w:r>
      <w:proofErr w:type="spellEnd"/>
      <w:r w:rsidR="00672A0A">
        <w:t xml:space="preserve"> Teams</w:t>
      </w:r>
      <w:r w:rsidR="00756638">
        <w:t xml:space="preserve"> for Developers web site to obtain your access token. The access token is required for authentication when using </w:t>
      </w:r>
      <w:r w:rsidR="00672A0A">
        <w:t xml:space="preserve">Cisco </w:t>
      </w:r>
      <w:proofErr w:type="spellStart"/>
      <w:r w:rsidR="00D57C4C">
        <w:t>Webex</w:t>
      </w:r>
      <w:proofErr w:type="spellEnd"/>
      <w:r w:rsidR="00672A0A">
        <w:t xml:space="preserve"> Teams</w:t>
      </w:r>
      <w:r w:rsidR="00756638">
        <w:t xml:space="preserve"> APIs.</w:t>
      </w:r>
    </w:p>
    <w:p w14:paraId="5CA1BC4A" w14:textId="206F1E12" w:rsidR="005D5CE6" w:rsidRDefault="005D5CE6" w:rsidP="009B1BE8">
      <w:pPr>
        <w:pStyle w:val="SubStepAlpha"/>
        <w:rPr>
          <w:rFonts w:cs="Arial"/>
          <w:szCs w:val="20"/>
        </w:rPr>
      </w:pPr>
      <w:r>
        <w:rPr>
          <w:rFonts w:cs="Arial"/>
          <w:szCs w:val="20"/>
        </w:rPr>
        <w:t xml:space="preserve">Go to: </w:t>
      </w:r>
      <w:hyperlink r:id="rId18" w:history="1">
        <w:r w:rsidR="00672A0A" w:rsidRPr="007A53D3">
          <w:rPr>
            <w:rStyle w:val="Hyperlink"/>
            <w:rFonts w:cs="Arial"/>
            <w:szCs w:val="20"/>
          </w:rPr>
          <w:t>https://developer.</w:t>
        </w:r>
        <w:r w:rsidR="00D57C4C">
          <w:rPr>
            <w:rStyle w:val="Hyperlink"/>
            <w:rFonts w:cs="Arial"/>
            <w:szCs w:val="20"/>
          </w:rPr>
          <w:t>Webex</w:t>
        </w:r>
        <w:r w:rsidR="00672A0A" w:rsidRPr="007A53D3">
          <w:rPr>
            <w:rStyle w:val="Hyperlink"/>
            <w:rFonts w:cs="Arial"/>
            <w:szCs w:val="20"/>
          </w:rPr>
          <w:t>.com/</w:t>
        </w:r>
      </w:hyperlink>
    </w:p>
    <w:p w14:paraId="5BCCCCC2" w14:textId="1D9FCC78" w:rsidR="005D5CE6" w:rsidRDefault="005D5CE6" w:rsidP="009B1BE8">
      <w:pPr>
        <w:pStyle w:val="SubStepAlpha"/>
      </w:pPr>
      <w:r>
        <w:t>Login with your email address and password.</w:t>
      </w:r>
    </w:p>
    <w:p w14:paraId="441E2FFE" w14:textId="1D5EA4E9" w:rsidR="00570D44" w:rsidRPr="005D5CE6" w:rsidRDefault="0072570A" w:rsidP="00570D44">
      <w:pPr>
        <w:pStyle w:val="StepHead"/>
        <w:rPr>
          <w:rStyle w:val="DevConfigGray"/>
          <w:rFonts w:ascii="Arial" w:hAnsi="Arial"/>
          <w:sz w:val="24"/>
          <w:shd w:val="clear" w:color="auto" w:fill="auto"/>
        </w:rPr>
      </w:pPr>
      <w:r>
        <w:lastRenderedPageBreak/>
        <w:t xml:space="preserve">Investigate the </w:t>
      </w:r>
      <w:r w:rsidR="00672A0A">
        <w:t xml:space="preserve">Cisco </w:t>
      </w:r>
      <w:proofErr w:type="spellStart"/>
      <w:r w:rsidR="00D57C4C">
        <w:t>Webex</w:t>
      </w:r>
      <w:proofErr w:type="spellEnd"/>
      <w:r w:rsidR="00672A0A">
        <w:t xml:space="preserve"> Teams</w:t>
      </w:r>
      <w:r w:rsidR="00570D44">
        <w:t xml:space="preserve"> for Developers</w:t>
      </w:r>
      <w:r>
        <w:t xml:space="preserve"> </w:t>
      </w:r>
      <w:r w:rsidR="00570D44">
        <w:t>API Reference</w:t>
      </w:r>
      <w:r>
        <w:t>.</w:t>
      </w:r>
    </w:p>
    <w:p w14:paraId="22AB46E0" w14:textId="5BD4EBA6" w:rsidR="00570D44" w:rsidRDefault="005349AA" w:rsidP="009B1BE8">
      <w:pPr>
        <w:pStyle w:val="SubStepAlpha"/>
      </w:pPr>
      <w:r>
        <w:t xml:space="preserve">Select </w:t>
      </w:r>
      <w:r w:rsidRPr="007B4A71">
        <w:rPr>
          <w:b/>
        </w:rPr>
        <w:t>Docs</w:t>
      </w:r>
      <w:r>
        <w:t xml:space="preserve"> to access </w:t>
      </w:r>
      <w:r w:rsidR="00672A0A">
        <w:t xml:space="preserve">Cisco </w:t>
      </w:r>
      <w:proofErr w:type="spellStart"/>
      <w:r w:rsidR="00D57C4C">
        <w:t>Webex</w:t>
      </w:r>
      <w:proofErr w:type="spellEnd"/>
      <w:r w:rsidR="00672A0A">
        <w:t xml:space="preserve"> Teams</w:t>
      </w:r>
      <w:r>
        <w:t xml:space="preserve"> API documentation.</w:t>
      </w:r>
    </w:p>
    <w:p w14:paraId="631345C9" w14:textId="047A0342" w:rsidR="005349AA" w:rsidRDefault="005349AA" w:rsidP="009B1BE8">
      <w:pPr>
        <w:pStyle w:val="SubStepAlpha"/>
        <w:keepNext/>
      </w:pPr>
      <w:r>
        <w:t xml:space="preserve">To see the documentation for </w:t>
      </w:r>
      <w:r w:rsidR="00672A0A">
        <w:t xml:space="preserve">Cisco </w:t>
      </w:r>
      <w:proofErr w:type="spellStart"/>
      <w:r w:rsidR="00D57C4C">
        <w:t>Webex</w:t>
      </w:r>
      <w:proofErr w:type="spellEnd"/>
      <w:r w:rsidR="00672A0A">
        <w:t xml:space="preserve"> Teams</w:t>
      </w:r>
      <w:r>
        <w:t xml:space="preserve"> API endpoints, click the down-arrow next to </w:t>
      </w:r>
      <w:r w:rsidR="00910627">
        <w:rPr>
          <w:b/>
        </w:rPr>
        <w:t>WEBEX TEAM API</w:t>
      </w:r>
      <w:r>
        <w:t>.</w:t>
      </w:r>
    </w:p>
    <w:p w14:paraId="13532E59" w14:textId="1C18D625" w:rsidR="00AE447C" w:rsidRPr="00AE447C" w:rsidRDefault="00AE447C" w:rsidP="008061DC">
      <w:pPr>
        <w:pStyle w:val="Visual"/>
      </w:pPr>
      <w:r>
        <w:rPr>
          <w:noProof/>
        </w:rPr>
        <w:drawing>
          <wp:inline distT="0" distB="0" distL="0" distR="0" wp14:anchorId="6897F5F6" wp14:editId="68E67F8E">
            <wp:extent cx="5029200" cy="2491572"/>
            <wp:effectExtent l="19050" t="19050" r="19050" b="234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4915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AD0FDD" w14:textId="01FA7781" w:rsidR="00570D44" w:rsidRPr="003D1A65" w:rsidRDefault="003D1A65" w:rsidP="009B1BE8">
      <w:pPr>
        <w:pStyle w:val="SubStepAlpha"/>
        <w:keepNext/>
      </w:pPr>
      <w:r>
        <w:t xml:space="preserve">Explore some of the various sections including </w:t>
      </w:r>
      <w:r w:rsidRPr="007B4A71">
        <w:rPr>
          <w:b/>
        </w:rPr>
        <w:t>People</w:t>
      </w:r>
      <w:r>
        <w:t xml:space="preserve">, </w:t>
      </w:r>
      <w:r w:rsidRPr="007B4A71">
        <w:rPr>
          <w:b/>
        </w:rPr>
        <w:t>Rooms</w:t>
      </w:r>
      <w:r>
        <w:t xml:space="preserve">, </w:t>
      </w:r>
      <w:r w:rsidRPr="007B4A71">
        <w:rPr>
          <w:b/>
        </w:rPr>
        <w:t>Memberships</w:t>
      </w:r>
      <w:r>
        <w:t xml:space="preserve"> and </w:t>
      </w:r>
      <w:r w:rsidRPr="007B4A71">
        <w:rPr>
          <w:b/>
        </w:rPr>
        <w:t>Messages</w:t>
      </w:r>
      <w:r>
        <w:t>. These will be used in later labs.</w:t>
      </w:r>
    </w:p>
    <w:p w14:paraId="2B067D3A" w14:textId="2B5C6F95" w:rsidR="00AE447C" w:rsidRDefault="00AE447C" w:rsidP="009B1BE8">
      <w:pPr>
        <w:pStyle w:val="Visual"/>
      </w:pPr>
      <w:r w:rsidRPr="00AE447C">
        <w:rPr>
          <w:noProof/>
        </w:rPr>
        <w:drawing>
          <wp:inline distT="0" distB="0" distL="0" distR="0" wp14:anchorId="2DA677ED" wp14:editId="4EFA3880">
            <wp:extent cx="5029200" cy="3730488"/>
            <wp:effectExtent l="19050" t="19050" r="19050" b="228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7304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5515A5" w14:textId="54B3CD28" w:rsidR="00570D44" w:rsidRPr="005D5CE6" w:rsidRDefault="0072570A" w:rsidP="00570D44">
      <w:pPr>
        <w:pStyle w:val="StepHead"/>
        <w:rPr>
          <w:rStyle w:val="DevConfigGray"/>
          <w:rFonts w:ascii="Arial" w:hAnsi="Arial"/>
          <w:sz w:val="24"/>
          <w:shd w:val="clear" w:color="auto" w:fill="auto"/>
        </w:rPr>
      </w:pPr>
      <w:r>
        <w:lastRenderedPageBreak/>
        <w:t xml:space="preserve">Get your </w:t>
      </w:r>
      <w:r w:rsidR="00672A0A">
        <w:t xml:space="preserve">Cisco </w:t>
      </w:r>
      <w:proofErr w:type="spellStart"/>
      <w:r w:rsidR="00D57C4C">
        <w:t>Webex</w:t>
      </w:r>
      <w:proofErr w:type="spellEnd"/>
      <w:r w:rsidR="00672A0A">
        <w:t xml:space="preserve"> Teams</w:t>
      </w:r>
      <w:r w:rsidR="00570D44">
        <w:t xml:space="preserve"> for Developers </w:t>
      </w:r>
      <w:r>
        <w:t>access token.</w:t>
      </w:r>
    </w:p>
    <w:p w14:paraId="5DE15FBA" w14:textId="77777777" w:rsidR="00AE447C" w:rsidRDefault="00AA4484" w:rsidP="00AE447C">
      <w:pPr>
        <w:pStyle w:val="BodyTextL25"/>
      </w:pPr>
      <w:r>
        <w:t>In the labs</w:t>
      </w:r>
      <w:r w:rsidR="0089135A">
        <w:t xml:space="preserve"> that follow</w:t>
      </w:r>
      <w:r w:rsidR="00CC49F5">
        <w:t>,</w:t>
      </w:r>
      <w:r w:rsidR="00570D44">
        <w:t xml:space="preserve"> you need to </w:t>
      </w:r>
      <w:r>
        <w:t>use</w:t>
      </w:r>
      <w:r w:rsidR="00570D44">
        <w:t xml:space="preserve"> your </w:t>
      </w:r>
      <w:r w:rsidR="00672A0A">
        <w:t xml:space="preserve">Cisco </w:t>
      </w:r>
      <w:proofErr w:type="spellStart"/>
      <w:r w:rsidR="00D57C4C">
        <w:t>Webex</w:t>
      </w:r>
      <w:proofErr w:type="spellEnd"/>
      <w:r w:rsidR="00672A0A">
        <w:t xml:space="preserve"> Teams</w:t>
      </w:r>
      <w:r w:rsidR="00570D44">
        <w:t xml:space="preserve"> access token</w:t>
      </w:r>
      <w:r>
        <w:t>.</w:t>
      </w:r>
    </w:p>
    <w:p w14:paraId="7F2971AA" w14:textId="5C986437" w:rsidR="00AE447C" w:rsidRDefault="00AA4484" w:rsidP="00AE447C">
      <w:pPr>
        <w:pStyle w:val="SubStepAlpha"/>
      </w:pPr>
      <w:r>
        <w:t xml:space="preserve">To get your access token, </w:t>
      </w:r>
      <w:r w:rsidR="00AE447C">
        <w:t xml:space="preserve">click </w:t>
      </w:r>
      <w:r w:rsidR="00AE447C">
        <w:rPr>
          <w:b/>
        </w:rPr>
        <w:t>Docs</w:t>
      </w:r>
      <w:r w:rsidR="00AE447C">
        <w:t xml:space="preserve">. </w:t>
      </w:r>
    </w:p>
    <w:p w14:paraId="18A0C5B8" w14:textId="77777777" w:rsidR="00C75E88" w:rsidRDefault="00AE447C" w:rsidP="00AE447C">
      <w:pPr>
        <w:pStyle w:val="SubStepAlpha"/>
      </w:pPr>
      <w:r>
        <w:t>S</w:t>
      </w:r>
      <w:r w:rsidR="00672A0A">
        <w:t>croll down the Docs page</w:t>
      </w:r>
      <w:r w:rsidR="00570D44">
        <w:t xml:space="preserve"> and </w:t>
      </w:r>
      <w:r w:rsidR="00570D44" w:rsidRPr="009B1BE8">
        <w:rPr>
          <w:b/>
        </w:rPr>
        <w:t>Copy</w:t>
      </w:r>
      <w:r w:rsidR="00672A0A">
        <w:t xml:space="preserve"> the Access Token in the Authentication section</w:t>
      </w:r>
      <w:r w:rsidR="00CC49F5" w:rsidRPr="009F3DC8">
        <w:t>.</w:t>
      </w:r>
    </w:p>
    <w:p w14:paraId="2B947A8B" w14:textId="5D497290" w:rsidR="00570D44" w:rsidRDefault="00CC49F5" w:rsidP="008061DC">
      <w:pPr>
        <w:pStyle w:val="SubStepAlpha"/>
        <w:keepNext/>
      </w:pPr>
      <w:r>
        <w:t>Y</w:t>
      </w:r>
      <w:r w:rsidR="00E7465A">
        <w:t xml:space="preserve">our access </w:t>
      </w:r>
      <w:r w:rsidR="00AA4484">
        <w:t xml:space="preserve">token </w:t>
      </w:r>
      <w:r w:rsidR="00E7465A">
        <w:t>will be copied to</w:t>
      </w:r>
      <w:r w:rsidR="00AA4484">
        <w:t xml:space="preserve"> your clipboard</w:t>
      </w:r>
      <w:r w:rsidR="00E7465A">
        <w:t>.</w:t>
      </w:r>
      <w:r w:rsidR="00AA4484">
        <w:t xml:space="preserve"> </w:t>
      </w:r>
      <w:r w:rsidR="00E7465A">
        <w:t xml:space="preserve">The token </w:t>
      </w:r>
      <w:r w:rsidR="0089135A">
        <w:t xml:space="preserve">can </w:t>
      </w:r>
      <w:r w:rsidR="00E7465A">
        <w:t>then be</w:t>
      </w:r>
      <w:r w:rsidR="00AA4484">
        <w:t xml:space="preserve"> pasted </w:t>
      </w:r>
      <w:r w:rsidR="0089135A">
        <w:t xml:space="preserve">into </w:t>
      </w:r>
      <w:r w:rsidR="00AA4484">
        <w:t>the appropriate application or program.</w:t>
      </w:r>
    </w:p>
    <w:p w14:paraId="747EBB60" w14:textId="6E2E6C7F" w:rsidR="00F976D7" w:rsidRDefault="00F976D7" w:rsidP="008061DC">
      <w:pPr>
        <w:pStyle w:val="Visual"/>
      </w:pPr>
      <w:r>
        <w:rPr>
          <w:noProof/>
        </w:rPr>
        <w:drawing>
          <wp:inline distT="0" distB="0" distL="0" distR="0" wp14:anchorId="4934C02D" wp14:editId="0D29454D">
            <wp:extent cx="5029200" cy="2704905"/>
            <wp:effectExtent l="19050" t="19050" r="19050" b="196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7049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F976D7" w:rsidSect="00882B63">
      <w:headerReference w:type="default" r:id="rId22"/>
      <w:footerReference w:type="default" r:id="rId23"/>
      <w:headerReference w:type="first" r:id="rId24"/>
      <w:footerReference w:type="first" r:id="rId25"/>
      <w:pgSz w:w="12240" w:h="15840" w:code="1"/>
      <w:pgMar w:top="153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589044" w14:textId="77777777" w:rsidR="00E538FB" w:rsidRDefault="00E538FB" w:rsidP="0090659A">
      <w:pPr>
        <w:spacing w:after="0" w:line="240" w:lineRule="auto"/>
      </w:pPr>
      <w:r>
        <w:separator/>
      </w:r>
    </w:p>
    <w:p w14:paraId="75A33513" w14:textId="77777777" w:rsidR="00E538FB" w:rsidRDefault="00E538FB"/>
    <w:p w14:paraId="113818D6" w14:textId="77777777" w:rsidR="00E538FB" w:rsidRDefault="00E538FB"/>
    <w:p w14:paraId="301D71D5" w14:textId="77777777" w:rsidR="00E538FB" w:rsidRDefault="00E538FB"/>
    <w:p w14:paraId="74A4B2AC" w14:textId="77777777" w:rsidR="00E538FB" w:rsidRDefault="00E538FB"/>
    <w:p w14:paraId="6D675676" w14:textId="77777777" w:rsidR="00E538FB" w:rsidRDefault="00E538FB"/>
  </w:endnote>
  <w:endnote w:type="continuationSeparator" w:id="0">
    <w:p w14:paraId="594C1146" w14:textId="77777777" w:rsidR="00E538FB" w:rsidRDefault="00E538FB" w:rsidP="0090659A">
      <w:pPr>
        <w:spacing w:after="0" w:line="240" w:lineRule="auto"/>
      </w:pPr>
      <w:r>
        <w:continuationSeparator/>
      </w:r>
    </w:p>
    <w:p w14:paraId="563F91D4" w14:textId="77777777" w:rsidR="00E538FB" w:rsidRDefault="00E538FB"/>
    <w:p w14:paraId="5FCA6554" w14:textId="77777777" w:rsidR="00E538FB" w:rsidRDefault="00E538FB"/>
    <w:p w14:paraId="729E3642" w14:textId="77777777" w:rsidR="00E538FB" w:rsidRDefault="00E538FB"/>
    <w:p w14:paraId="3A946DA6" w14:textId="77777777" w:rsidR="00E538FB" w:rsidRDefault="00E538FB"/>
    <w:p w14:paraId="6B3F53E4" w14:textId="77777777" w:rsidR="00E538FB" w:rsidRDefault="00E538F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D3A392" w14:textId="7392207F" w:rsidR="00802E5A" w:rsidRPr="00882B63" w:rsidRDefault="00802E5A" w:rsidP="00882B63">
    <w:pPr>
      <w:pStyle w:val="Footer"/>
      <w:rPr>
        <w:szCs w:val="16"/>
      </w:rPr>
    </w:pPr>
    <w:r w:rsidRPr="00B31F19">
      <w:sym w:font="Symbol" w:char="F0E3"/>
    </w:r>
    <w:r>
      <w:t xml:space="preserve"> </w:t>
    </w:r>
    <w:r w:rsidRPr="00B31F19">
      <w:t>Cisco and/or its affiliates. All rights reserved. Cisco Confidential</w:t>
    </w:r>
    <w:r>
      <w:tab/>
    </w:r>
    <w:r w:rsidRPr="0090659A">
      <w:rPr>
        <w:szCs w:val="16"/>
      </w:rPr>
      <w:t xml:space="preserve">Page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Pr="0090659A">
      <w:rPr>
        <w:b/>
        <w:szCs w:val="16"/>
      </w:rPr>
      <w:fldChar w:fldCharType="separate"/>
    </w:r>
    <w:r w:rsidR="00DA5B6A">
      <w:rPr>
        <w:b/>
        <w:noProof/>
        <w:szCs w:val="16"/>
      </w:rPr>
      <w:t>2</w:t>
    </w:r>
    <w:r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Pr="0090659A">
      <w:rPr>
        <w:b/>
        <w:szCs w:val="16"/>
      </w:rPr>
      <w:fldChar w:fldCharType="separate"/>
    </w:r>
    <w:r w:rsidR="00DA5B6A">
      <w:rPr>
        <w:b/>
        <w:noProof/>
        <w:szCs w:val="16"/>
      </w:rPr>
      <w:t>5</w:t>
    </w:r>
    <w:r w:rsidRPr="0090659A">
      <w:rPr>
        <w:b/>
        <w:szCs w:val="16"/>
      </w:rPr>
      <w:fldChar w:fldCharType="end"/>
    </w:r>
    <w:r>
      <w:tab/>
      <w:t xml:space="preserve">              </w:t>
    </w:r>
    <w:r w:rsidRPr="0046747B">
      <w:rPr>
        <w:color w:val="00B0F0"/>
      </w:rPr>
      <w:t>www.netacad.com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141120" w14:textId="03E1BBF0" w:rsidR="00802E5A" w:rsidRPr="00882B63" w:rsidRDefault="00802E5A" w:rsidP="00882B63">
    <w:pPr>
      <w:pStyle w:val="Footer"/>
      <w:rPr>
        <w:szCs w:val="16"/>
      </w:rPr>
    </w:pPr>
    <w:r w:rsidRPr="00B31F19">
      <w:sym w:font="Symbol" w:char="F0E3"/>
    </w:r>
    <w:r>
      <w:t xml:space="preserve"> </w:t>
    </w:r>
    <w:r w:rsidRPr="00B31F19">
      <w:t>Cisco and/or its affiliates. All rights reserved. Cisco Confidential</w:t>
    </w:r>
    <w:r>
      <w:tab/>
    </w:r>
    <w:r w:rsidRPr="0090659A">
      <w:rPr>
        <w:szCs w:val="16"/>
      </w:rPr>
      <w:t xml:space="preserve">Page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Pr="0090659A">
      <w:rPr>
        <w:b/>
        <w:szCs w:val="16"/>
      </w:rPr>
      <w:fldChar w:fldCharType="separate"/>
    </w:r>
    <w:r w:rsidR="00DA5B6A">
      <w:rPr>
        <w:b/>
        <w:noProof/>
        <w:szCs w:val="16"/>
      </w:rPr>
      <w:t>1</w:t>
    </w:r>
    <w:r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Pr="0090659A">
      <w:rPr>
        <w:b/>
        <w:szCs w:val="16"/>
      </w:rPr>
      <w:fldChar w:fldCharType="separate"/>
    </w:r>
    <w:r w:rsidR="00DA5B6A">
      <w:rPr>
        <w:b/>
        <w:noProof/>
        <w:szCs w:val="16"/>
      </w:rPr>
      <w:t>5</w:t>
    </w:r>
    <w:r w:rsidRPr="0090659A">
      <w:rPr>
        <w:b/>
        <w:szCs w:val="16"/>
      </w:rPr>
      <w:fldChar w:fldCharType="end"/>
    </w:r>
    <w:r>
      <w:tab/>
    </w:r>
    <w:r w:rsidRPr="0046747B">
      <w:rPr>
        <w:color w:val="00B0F0"/>
      </w:rPr>
      <w:t>www.netacad.com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D13D23" w14:textId="77777777" w:rsidR="00E538FB" w:rsidRDefault="00E538FB" w:rsidP="0090659A">
      <w:pPr>
        <w:spacing w:after="0" w:line="240" w:lineRule="auto"/>
      </w:pPr>
      <w:r>
        <w:separator/>
      </w:r>
    </w:p>
    <w:p w14:paraId="09232755" w14:textId="77777777" w:rsidR="00E538FB" w:rsidRDefault="00E538FB"/>
    <w:p w14:paraId="24A8A386" w14:textId="77777777" w:rsidR="00E538FB" w:rsidRDefault="00E538FB"/>
    <w:p w14:paraId="749615A2" w14:textId="77777777" w:rsidR="00E538FB" w:rsidRDefault="00E538FB"/>
    <w:p w14:paraId="3CC8CC68" w14:textId="77777777" w:rsidR="00E538FB" w:rsidRDefault="00E538FB"/>
    <w:p w14:paraId="7E5682A0" w14:textId="77777777" w:rsidR="00E538FB" w:rsidRDefault="00E538FB"/>
  </w:footnote>
  <w:footnote w:type="continuationSeparator" w:id="0">
    <w:p w14:paraId="027BECFD" w14:textId="77777777" w:rsidR="00E538FB" w:rsidRDefault="00E538FB" w:rsidP="0090659A">
      <w:pPr>
        <w:spacing w:after="0" w:line="240" w:lineRule="auto"/>
      </w:pPr>
      <w:r>
        <w:continuationSeparator/>
      </w:r>
    </w:p>
    <w:p w14:paraId="673F551D" w14:textId="77777777" w:rsidR="00E538FB" w:rsidRDefault="00E538FB"/>
    <w:p w14:paraId="03B12404" w14:textId="77777777" w:rsidR="00E538FB" w:rsidRDefault="00E538FB"/>
    <w:p w14:paraId="3DBF55D7" w14:textId="77777777" w:rsidR="00E538FB" w:rsidRDefault="00E538FB"/>
    <w:p w14:paraId="704CEF45" w14:textId="77777777" w:rsidR="00E538FB" w:rsidRDefault="00E538FB"/>
    <w:p w14:paraId="528425EC" w14:textId="77777777" w:rsidR="00E538FB" w:rsidRDefault="00E538F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F67F03" w14:textId="2BB63230" w:rsidR="00802E5A" w:rsidRDefault="00066030" w:rsidP="008402F2">
    <w:pPr>
      <w:pStyle w:val="PageHead"/>
    </w:pPr>
    <w:r w:rsidRPr="00066030">
      <w:t xml:space="preserve">Lab – Introduction to </w:t>
    </w:r>
    <w:r w:rsidR="00672A0A">
      <w:t>Cisco WebEx Teams</w:t>
    </w:r>
    <w:r w:rsidRPr="00066030">
      <w:t xml:space="preserve"> and </w:t>
    </w:r>
    <w:r w:rsidR="00672A0A">
      <w:t>Cisco WebEx Teams</w:t>
    </w:r>
    <w:r w:rsidRPr="00066030">
      <w:t xml:space="preserve"> for Developers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F0DB36" w14:textId="77777777" w:rsidR="00802E5A" w:rsidRDefault="00802E5A" w:rsidP="008061DC">
    <w:pPr>
      <w:ind w:left="-288"/>
    </w:pPr>
    <w:r>
      <w:rPr>
        <w:noProof/>
      </w:rPr>
      <w:drawing>
        <wp:inline distT="0" distB="0" distL="0" distR="0" wp14:anchorId="5A7D250C" wp14:editId="0E0318C6">
          <wp:extent cx="2587752" cy="804672"/>
          <wp:effectExtent l="0" t="0" r="3175" b="0"/>
          <wp:docPr id="2" name="Picture 2" descr="Screen%20Shot%202017-08-30%20at%202.29.42%20PM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Screen%20Shot%202017-08-30%20at%202.29.42%20PM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87752" cy="80467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34E21"/>
    <w:multiLevelType w:val="hybridMultilevel"/>
    <w:tmpl w:val="1FE60AB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B53109"/>
    <w:multiLevelType w:val="hybridMultilevel"/>
    <w:tmpl w:val="C734BE5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70E4F72"/>
    <w:multiLevelType w:val="hybridMultilevel"/>
    <w:tmpl w:val="1E6EAF88"/>
    <w:lvl w:ilvl="0" w:tplc="0FA2180E">
      <w:start w:val="1"/>
      <w:numFmt w:val="bullet"/>
      <w:pStyle w:val="Bulletlevel2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79332BC"/>
    <w:multiLevelType w:val="hybridMultilevel"/>
    <w:tmpl w:val="26B0AA0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9897DFC"/>
    <w:multiLevelType w:val="hybridMultilevel"/>
    <w:tmpl w:val="15EA2DE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4C20ED"/>
    <w:multiLevelType w:val="hybridMultilevel"/>
    <w:tmpl w:val="9A7858E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6345C6"/>
    <w:multiLevelType w:val="hybridMultilevel"/>
    <w:tmpl w:val="C4463E8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BD1ACB"/>
    <w:multiLevelType w:val="hybridMultilevel"/>
    <w:tmpl w:val="0C4C110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0FC07E4C"/>
    <w:multiLevelType w:val="hybridMultilevel"/>
    <w:tmpl w:val="1BA85F9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0A54C77"/>
    <w:multiLevelType w:val="hybridMultilevel"/>
    <w:tmpl w:val="92403C7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217228C"/>
    <w:multiLevelType w:val="multilevel"/>
    <w:tmpl w:val="50CE7842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121E2976"/>
    <w:multiLevelType w:val="hybridMultilevel"/>
    <w:tmpl w:val="9CF26E0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2755567"/>
    <w:multiLevelType w:val="hybridMultilevel"/>
    <w:tmpl w:val="1EF068D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2877D45"/>
    <w:multiLevelType w:val="hybridMultilevel"/>
    <w:tmpl w:val="09C4E5CA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14407CB7"/>
    <w:multiLevelType w:val="hybridMultilevel"/>
    <w:tmpl w:val="222C532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7FB3F9B"/>
    <w:multiLevelType w:val="hybridMultilevel"/>
    <w:tmpl w:val="999C944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183C6121"/>
    <w:multiLevelType w:val="hybridMultilevel"/>
    <w:tmpl w:val="F2DED0A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8ED6348"/>
    <w:multiLevelType w:val="hybridMultilevel"/>
    <w:tmpl w:val="084A5B4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1D63039F"/>
    <w:multiLevelType w:val="hybridMultilevel"/>
    <w:tmpl w:val="2ED28F9E"/>
    <w:lvl w:ilvl="0" w:tplc="04090001">
      <w:start w:val="1"/>
      <w:numFmt w:val="bullet"/>
      <w:lvlText w:val=""/>
      <w:lvlJc w:val="left"/>
      <w:pPr>
        <w:ind w:left="149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7" w:hanging="360"/>
      </w:pPr>
      <w:rPr>
        <w:rFonts w:ascii="Wingdings" w:hAnsi="Wingdings" w:hint="default"/>
      </w:rPr>
    </w:lvl>
  </w:abstractNum>
  <w:abstractNum w:abstractNumId="19" w15:restartNumberingAfterBreak="0">
    <w:nsid w:val="1D796360"/>
    <w:multiLevelType w:val="multilevel"/>
    <w:tmpl w:val="7398136E"/>
    <w:styleLink w:val="PartStepSubStepList"/>
    <w:lvl w:ilvl="0">
      <w:start w:val="1"/>
      <w:numFmt w:val="decimal"/>
      <w:pStyle w:val="PartHead"/>
      <w:suff w:val="space"/>
      <w:lvlText w:val="Part %1: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TaskHead"/>
      <w:suff w:val="space"/>
      <w:lvlText w:val="Task %2: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StepHead"/>
      <w:suff w:val="space"/>
      <w:lvlText w:val="Step %3:"/>
      <w:lvlJc w:val="left"/>
      <w:pPr>
        <w:ind w:left="0" w:firstLine="0"/>
      </w:pPr>
      <w:rPr>
        <w:rFonts w:hint="default"/>
      </w:rPr>
    </w:lvl>
    <w:lvl w:ilvl="3">
      <w:start w:val="1"/>
      <w:numFmt w:val="lowerLetter"/>
      <w:pStyle w:val="SubStepAlpha"/>
      <w:lvlText w:val="%4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decimal"/>
      <w:pStyle w:val="SubStepNum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1D822BDE"/>
    <w:multiLevelType w:val="hybridMultilevel"/>
    <w:tmpl w:val="6F4AF1F6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1DCC5469"/>
    <w:multiLevelType w:val="hybridMultilevel"/>
    <w:tmpl w:val="F6C6CAA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FCA401E"/>
    <w:multiLevelType w:val="hybridMultilevel"/>
    <w:tmpl w:val="4F1074E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1032535"/>
    <w:multiLevelType w:val="hybridMultilevel"/>
    <w:tmpl w:val="56B01ED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25" w15:restartNumberingAfterBreak="0">
    <w:nsid w:val="22054CC5"/>
    <w:multiLevelType w:val="hybridMultilevel"/>
    <w:tmpl w:val="5F3C08F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36800F5"/>
    <w:multiLevelType w:val="hybridMultilevel"/>
    <w:tmpl w:val="C72803C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4E46882"/>
    <w:multiLevelType w:val="hybridMultilevel"/>
    <w:tmpl w:val="2200B22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6C74BBC"/>
    <w:multiLevelType w:val="hybridMultilevel"/>
    <w:tmpl w:val="61AEC3A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8E87F66"/>
    <w:multiLevelType w:val="hybridMultilevel"/>
    <w:tmpl w:val="7940335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9F301DE"/>
    <w:multiLevelType w:val="hybridMultilevel"/>
    <w:tmpl w:val="852EB88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2E583255"/>
    <w:multiLevelType w:val="hybridMultilevel"/>
    <w:tmpl w:val="C26AE3CA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2E8C6E0B"/>
    <w:multiLevelType w:val="hybridMultilevel"/>
    <w:tmpl w:val="DEF2A29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0D2186E"/>
    <w:multiLevelType w:val="hybridMultilevel"/>
    <w:tmpl w:val="BCEC4AC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30E91521"/>
    <w:multiLevelType w:val="hybridMultilevel"/>
    <w:tmpl w:val="8534A6A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45D00B7"/>
    <w:multiLevelType w:val="hybridMultilevel"/>
    <w:tmpl w:val="302EB03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5A36716"/>
    <w:multiLevelType w:val="hybridMultilevel"/>
    <w:tmpl w:val="9836D1E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9E11AA4"/>
    <w:multiLevelType w:val="hybridMultilevel"/>
    <w:tmpl w:val="67DAA2C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B7E2319"/>
    <w:multiLevelType w:val="hybridMultilevel"/>
    <w:tmpl w:val="5352F77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E6575A1"/>
    <w:multiLevelType w:val="hybridMultilevel"/>
    <w:tmpl w:val="089CB44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2E91682"/>
    <w:multiLevelType w:val="hybridMultilevel"/>
    <w:tmpl w:val="6ACC8F54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42EC1145"/>
    <w:multiLevelType w:val="hybridMultilevel"/>
    <w:tmpl w:val="BE4E424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43C06767"/>
    <w:multiLevelType w:val="hybridMultilevel"/>
    <w:tmpl w:val="9CF26E0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4B529B6"/>
    <w:multiLevelType w:val="hybridMultilevel"/>
    <w:tmpl w:val="C6F2E6A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4DB3AF2"/>
    <w:multiLevelType w:val="hybridMultilevel"/>
    <w:tmpl w:val="3F98212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7931E60"/>
    <w:multiLevelType w:val="hybridMultilevel"/>
    <w:tmpl w:val="EFF8AAD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8F2338F"/>
    <w:multiLevelType w:val="hybridMultilevel"/>
    <w:tmpl w:val="667284E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95C0210"/>
    <w:multiLevelType w:val="multilevel"/>
    <w:tmpl w:val="667284E6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A8464D0"/>
    <w:multiLevelType w:val="hybridMultilevel"/>
    <w:tmpl w:val="BCAEE4C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BF23836"/>
    <w:multiLevelType w:val="multilevel"/>
    <w:tmpl w:val="378A040C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50" w15:restartNumberingAfterBreak="0">
    <w:nsid w:val="53301736"/>
    <w:multiLevelType w:val="hybridMultilevel"/>
    <w:tmpl w:val="35CC32A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34A729A"/>
    <w:multiLevelType w:val="hybridMultilevel"/>
    <w:tmpl w:val="A87647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2" w15:restartNumberingAfterBreak="0">
    <w:nsid w:val="53856A96"/>
    <w:multiLevelType w:val="hybridMultilevel"/>
    <w:tmpl w:val="767E4DE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3" w15:restartNumberingAfterBreak="0">
    <w:nsid w:val="55D63F80"/>
    <w:multiLevelType w:val="hybridMultilevel"/>
    <w:tmpl w:val="A98AA08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4" w15:restartNumberingAfterBreak="0">
    <w:nsid w:val="589D43BF"/>
    <w:multiLevelType w:val="hybridMultilevel"/>
    <w:tmpl w:val="61AEC3A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C200DDE"/>
    <w:multiLevelType w:val="hybridMultilevel"/>
    <w:tmpl w:val="0EB47AEE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6" w15:restartNumberingAfterBreak="0">
    <w:nsid w:val="5EF05980"/>
    <w:multiLevelType w:val="hybridMultilevel"/>
    <w:tmpl w:val="BB18050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616527AA"/>
    <w:multiLevelType w:val="hybridMultilevel"/>
    <w:tmpl w:val="E3FA8DD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6620A2E"/>
    <w:multiLevelType w:val="hybridMultilevel"/>
    <w:tmpl w:val="5040FE7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9" w15:restartNumberingAfterBreak="0">
    <w:nsid w:val="69176E5B"/>
    <w:multiLevelType w:val="hybridMultilevel"/>
    <w:tmpl w:val="CFBC202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A603701"/>
    <w:multiLevelType w:val="hybridMultilevel"/>
    <w:tmpl w:val="AD066A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6BCB1693"/>
    <w:multiLevelType w:val="hybridMultilevel"/>
    <w:tmpl w:val="858E03A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6BDF101E"/>
    <w:multiLevelType w:val="hybridMultilevel"/>
    <w:tmpl w:val="F026AC1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6C1F327B"/>
    <w:multiLevelType w:val="hybridMultilevel"/>
    <w:tmpl w:val="996C32E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6C746618"/>
    <w:multiLevelType w:val="hybridMultilevel"/>
    <w:tmpl w:val="EA38F1C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0164B38"/>
    <w:multiLevelType w:val="hybridMultilevel"/>
    <w:tmpl w:val="F27E7C4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20A482E"/>
    <w:multiLevelType w:val="hybridMultilevel"/>
    <w:tmpl w:val="E7D8DAA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2B90242"/>
    <w:multiLevelType w:val="hybridMultilevel"/>
    <w:tmpl w:val="89947252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8" w15:restartNumberingAfterBreak="0">
    <w:nsid w:val="7544780C"/>
    <w:multiLevelType w:val="hybridMultilevel"/>
    <w:tmpl w:val="5FBC4D2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76A43A8B"/>
    <w:multiLevelType w:val="hybridMultilevel"/>
    <w:tmpl w:val="5C22FE7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790B7AE4"/>
    <w:multiLevelType w:val="hybridMultilevel"/>
    <w:tmpl w:val="92903064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1" w15:restartNumberingAfterBreak="0">
    <w:nsid w:val="79340A52"/>
    <w:multiLevelType w:val="hybridMultilevel"/>
    <w:tmpl w:val="2F1EDC3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7958031D"/>
    <w:multiLevelType w:val="hybridMultilevel"/>
    <w:tmpl w:val="225A3C7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3" w15:restartNumberingAfterBreak="0">
    <w:nsid w:val="796A1D3C"/>
    <w:multiLevelType w:val="hybridMultilevel"/>
    <w:tmpl w:val="4DA8957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7973111C"/>
    <w:multiLevelType w:val="hybridMultilevel"/>
    <w:tmpl w:val="16644C3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79B566F3"/>
    <w:multiLevelType w:val="hybridMultilevel"/>
    <w:tmpl w:val="7E282C0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7A8064D9"/>
    <w:multiLevelType w:val="hybridMultilevel"/>
    <w:tmpl w:val="5718B90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7" w15:restartNumberingAfterBreak="0">
    <w:nsid w:val="7B507230"/>
    <w:multiLevelType w:val="hybridMultilevel"/>
    <w:tmpl w:val="D614627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7C483CAD"/>
    <w:multiLevelType w:val="hybridMultilevel"/>
    <w:tmpl w:val="1626F18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9"/>
  </w:num>
  <w:num w:numId="2">
    <w:abstractNumId w:val="19"/>
    <w:lvlOverride w:ilvl="0">
      <w:lvl w:ilvl="0">
        <w:start w:val="1"/>
        <w:numFmt w:val="decimal"/>
        <w:pStyle w:val="PartHead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TaskHead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pStyle w:val="StepHead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lowerLetter"/>
        <w:pStyle w:val="SubStepAlpha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4">
      <w:lvl w:ilvl="4">
        <w:start w:val="1"/>
        <w:numFmt w:val="decimal"/>
        <w:pStyle w:val="SubStepNum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">
    <w:abstractNumId w:val="10"/>
  </w:num>
  <w:num w:numId="4">
    <w:abstractNumId w:val="19"/>
  </w:num>
  <w:num w:numId="5">
    <w:abstractNumId w:val="2"/>
  </w:num>
  <w:num w:numId="6">
    <w:abstractNumId w:val="38"/>
  </w:num>
  <w:num w:numId="7">
    <w:abstractNumId w:val="68"/>
  </w:num>
  <w:num w:numId="8">
    <w:abstractNumId w:val="11"/>
  </w:num>
  <w:num w:numId="9">
    <w:abstractNumId w:val="42"/>
  </w:num>
  <w:num w:numId="10">
    <w:abstractNumId w:val="22"/>
  </w:num>
  <w:num w:numId="11">
    <w:abstractNumId w:val="12"/>
  </w:num>
  <w:num w:numId="12">
    <w:abstractNumId w:val="65"/>
  </w:num>
  <w:num w:numId="13">
    <w:abstractNumId w:val="78"/>
  </w:num>
  <w:num w:numId="14">
    <w:abstractNumId w:val="40"/>
  </w:num>
  <w:num w:numId="15">
    <w:abstractNumId w:val="20"/>
  </w:num>
  <w:num w:numId="16">
    <w:abstractNumId w:val="27"/>
  </w:num>
  <w:num w:numId="17">
    <w:abstractNumId w:val="39"/>
  </w:num>
  <w:num w:numId="18">
    <w:abstractNumId w:val="36"/>
  </w:num>
  <w:num w:numId="19">
    <w:abstractNumId w:val="21"/>
  </w:num>
  <w:num w:numId="20">
    <w:abstractNumId w:val="56"/>
  </w:num>
  <w:num w:numId="21">
    <w:abstractNumId w:val="5"/>
  </w:num>
  <w:num w:numId="22">
    <w:abstractNumId w:val="70"/>
  </w:num>
  <w:num w:numId="23">
    <w:abstractNumId w:val="67"/>
  </w:num>
  <w:num w:numId="24">
    <w:abstractNumId w:val="71"/>
  </w:num>
  <w:num w:numId="25">
    <w:abstractNumId w:val="61"/>
  </w:num>
  <w:num w:numId="26">
    <w:abstractNumId w:val="59"/>
  </w:num>
  <w:num w:numId="27">
    <w:abstractNumId w:val="34"/>
  </w:num>
  <w:num w:numId="28">
    <w:abstractNumId w:val="13"/>
  </w:num>
  <w:num w:numId="29">
    <w:abstractNumId w:val="31"/>
  </w:num>
  <w:num w:numId="30">
    <w:abstractNumId w:val="41"/>
  </w:num>
  <w:num w:numId="31">
    <w:abstractNumId w:val="50"/>
  </w:num>
  <w:num w:numId="32">
    <w:abstractNumId w:val="77"/>
  </w:num>
  <w:num w:numId="33">
    <w:abstractNumId w:val="32"/>
  </w:num>
  <w:num w:numId="34">
    <w:abstractNumId w:val="16"/>
  </w:num>
  <w:num w:numId="35">
    <w:abstractNumId w:val="15"/>
  </w:num>
  <w:num w:numId="36">
    <w:abstractNumId w:val="30"/>
  </w:num>
  <w:num w:numId="37">
    <w:abstractNumId w:val="55"/>
  </w:num>
  <w:num w:numId="38">
    <w:abstractNumId w:val="53"/>
  </w:num>
  <w:num w:numId="39">
    <w:abstractNumId w:val="3"/>
  </w:num>
  <w:num w:numId="40">
    <w:abstractNumId w:val="14"/>
  </w:num>
  <w:num w:numId="41">
    <w:abstractNumId w:val="44"/>
  </w:num>
  <w:num w:numId="42">
    <w:abstractNumId w:val="58"/>
  </w:num>
  <w:num w:numId="43">
    <w:abstractNumId w:val="76"/>
  </w:num>
  <w:num w:numId="44">
    <w:abstractNumId w:val="17"/>
  </w:num>
  <w:num w:numId="45">
    <w:abstractNumId w:val="7"/>
  </w:num>
  <w:num w:numId="46">
    <w:abstractNumId w:val="66"/>
  </w:num>
  <w:num w:numId="47">
    <w:abstractNumId w:val="69"/>
  </w:num>
  <w:num w:numId="48">
    <w:abstractNumId w:val="57"/>
  </w:num>
  <w:num w:numId="49">
    <w:abstractNumId w:val="6"/>
  </w:num>
  <w:num w:numId="50">
    <w:abstractNumId w:val="23"/>
  </w:num>
  <w:num w:numId="51">
    <w:abstractNumId w:val="26"/>
  </w:num>
  <w:num w:numId="52">
    <w:abstractNumId w:val="37"/>
  </w:num>
  <w:num w:numId="53">
    <w:abstractNumId w:val="35"/>
  </w:num>
  <w:num w:numId="54">
    <w:abstractNumId w:val="74"/>
  </w:num>
  <w:num w:numId="55">
    <w:abstractNumId w:val="25"/>
  </w:num>
  <w:num w:numId="56">
    <w:abstractNumId w:val="4"/>
  </w:num>
  <w:num w:numId="57">
    <w:abstractNumId w:val="28"/>
  </w:num>
  <w:num w:numId="58">
    <w:abstractNumId w:val="18"/>
  </w:num>
  <w:num w:numId="59">
    <w:abstractNumId w:val="1"/>
  </w:num>
  <w:num w:numId="60">
    <w:abstractNumId w:val="33"/>
  </w:num>
  <w:num w:numId="61">
    <w:abstractNumId w:val="52"/>
  </w:num>
  <w:num w:numId="62">
    <w:abstractNumId w:val="51"/>
  </w:num>
  <w:num w:numId="63">
    <w:abstractNumId w:val="54"/>
  </w:num>
  <w:num w:numId="64">
    <w:abstractNumId w:val="43"/>
  </w:num>
  <w:num w:numId="65">
    <w:abstractNumId w:val="73"/>
  </w:num>
  <w:num w:numId="66">
    <w:abstractNumId w:val="60"/>
  </w:num>
  <w:num w:numId="67">
    <w:abstractNumId w:val="29"/>
  </w:num>
  <w:num w:numId="68">
    <w:abstractNumId w:val="9"/>
  </w:num>
  <w:num w:numId="69">
    <w:abstractNumId w:val="63"/>
  </w:num>
  <w:num w:numId="70">
    <w:abstractNumId w:val="48"/>
  </w:num>
  <w:num w:numId="71">
    <w:abstractNumId w:val="64"/>
  </w:num>
  <w:num w:numId="72">
    <w:abstractNumId w:val="72"/>
  </w:num>
  <w:num w:numId="73">
    <w:abstractNumId w:val="8"/>
  </w:num>
  <w:num w:numId="74">
    <w:abstractNumId w:val="75"/>
  </w:num>
  <w:num w:numId="75">
    <w:abstractNumId w:val="62"/>
  </w:num>
  <w:num w:numId="76">
    <w:abstractNumId w:val="0"/>
  </w:num>
  <w:num w:numId="77">
    <w:abstractNumId w:val="19"/>
    <w:lvlOverride w:ilvl="0">
      <w:startOverride w:val="1"/>
      <w:lvl w:ilvl="0">
        <w:start w:val="1"/>
        <w:numFmt w:val="decimal"/>
        <w:pStyle w:val="PartHead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TaskHead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StepHead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startOverride w:val="1"/>
      <w:lvl w:ilvl="3">
        <w:start w:val="1"/>
        <w:numFmt w:val="lowerLetter"/>
        <w:pStyle w:val="SubStepAlpha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decimal"/>
        <w:pStyle w:val="SubStepNum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78">
    <w:abstractNumId w:val="19"/>
    <w:lvlOverride w:ilvl="0">
      <w:startOverride w:val="1"/>
      <w:lvl w:ilvl="0">
        <w:start w:val="1"/>
        <w:numFmt w:val="decimal"/>
        <w:pStyle w:val="PartHead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TaskHead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StepHead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startOverride w:val="1"/>
      <w:lvl w:ilvl="3">
        <w:start w:val="1"/>
        <w:numFmt w:val="lowerLetter"/>
        <w:pStyle w:val="SubStepAlpha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decimal"/>
        <w:pStyle w:val="SubStepNum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79">
    <w:abstractNumId w:val="19"/>
    <w:lvlOverride w:ilvl="0">
      <w:startOverride w:val="1"/>
      <w:lvl w:ilvl="0">
        <w:start w:val="1"/>
        <w:numFmt w:val="decimal"/>
        <w:pStyle w:val="PartHead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TaskHead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StepHead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startOverride w:val="1"/>
      <w:lvl w:ilvl="3">
        <w:start w:val="1"/>
        <w:numFmt w:val="lowerLetter"/>
        <w:pStyle w:val="SubStepAlpha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decimal"/>
        <w:pStyle w:val="SubStepNum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80">
    <w:abstractNumId w:val="19"/>
    <w:lvlOverride w:ilvl="0">
      <w:startOverride w:val="1"/>
      <w:lvl w:ilvl="0">
        <w:start w:val="1"/>
        <w:numFmt w:val="decimal"/>
        <w:pStyle w:val="PartHead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TaskHead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StepHead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startOverride w:val="1"/>
      <w:lvl w:ilvl="3">
        <w:start w:val="1"/>
        <w:numFmt w:val="lowerLetter"/>
        <w:pStyle w:val="SubStepAlpha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decimal"/>
        <w:pStyle w:val="SubStepNum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81">
    <w:abstractNumId w:val="46"/>
  </w:num>
  <w:num w:numId="82">
    <w:abstractNumId w:val="47"/>
  </w:num>
  <w:num w:numId="83">
    <w:abstractNumId w:val="45"/>
  </w:num>
  <w:num w:numId="84">
    <w:abstractNumId w:val="24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IdMacAtCleanup w:val="7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706E"/>
    <w:rsid w:val="00000405"/>
    <w:rsid w:val="00001B6C"/>
    <w:rsid w:val="00001BDF"/>
    <w:rsid w:val="00001D67"/>
    <w:rsid w:val="00003791"/>
    <w:rsid w:val="0000380F"/>
    <w:rsid w:val="00004175"/>
    <w:rsid w:val="000043E5"/>
    <w:rsid w:val="000059B2"/>
    <w:rsid w:val="000059C9"/>
    <w:rsid w:val="00005C58"/>
    <w:rsid w:val="00006812"/>
    <w:rsid w:val="000102BB"/>
    <w:rsid w:val="00011F78"/>
    <w:rsid w:val="00012441"/>
    <w:rsid w:val="00012C22"/>
    <w:rsid w:val="00014C5A"/>
    <w:rsid w:val="000160F7"/>
    <w:rsid w:val="000166EB"/>
    <w:rsid w:val="00016D5B"/>
    <w:rsid w:val="00016F30"/>
    <w:rsid w:val="0002047C"/>
    <w:rsid w:val="00021489"/>
    <w:rsid w:val="00021B9A"/>
    <w:rsid w:val="000242D6"/>
    <w:rsid w:val="00024EE5"/>
    <w:rsid w:val="00026399"/>
    <w:rsid w:val="000335FE"/>
    <w:rsid w:val="00035F59"/>
    <w:rsid w:val="0004000F"/>
    <w:rsid w:val="0004155A"/>
    <w:rsid w:val="00041685"/>
    <w:rsid w:val="0004168D"/>
    <w:rsid w:val="00041AF6"/>
    <w:rsid w:val="000433DE"/>
    <w:rsid w:val="00044E62"/>
    <w:rsid w:val="0004781D"/>
    <w:rsid w:val="00050981"/>
    <w:rsid w:val="00050BA4"/>
    <w:rsid w:val="00051738"/>
    <w:rsid w:val="0005192E"/>
    <w:rsid w:val="00052548"/>
    <w:rsid w:val="00060696"/>
    <w:rsid w:val="000614FA"/>
    <w:rsid w:val="0006194A"/>
    <w:rsid w:val="00065505"/>
    <w:rsid w:val="00066030"/>
    <w:rsid w:val="00067A67"/>
    <w:rsid w:val="00072A62"/>
    <w:rsid w:val="00072C1A"/>
    <w:rsid w:val="000739D1"/>
    <w:rsid w:val="000769CF"/>
    <w:rsid w:val="00077ACD"/>
    <w:rsid w:val="000815D8"/>
    <w:rsid w:val="00082CCF"/>
    <w:rsid w:val="0008480C"/>
    <w:rsid w:val="00084C99"/>
    <w:rsid w:val="000854C3"/>
    <w:rsid w:val="00085CC6"/>
    <w:rsid w:val="00086C3F"/>
    <w:rsid w:val="00086E5F"/>
    <w:rsid w:val="00090C07"/>
    <w:rsid w:val="0009147A"/>
    <w:rsid w:val="00091E8D"/>
    <w:rsid w:val="00092870"/>
    <w:rsid w:val="00093239"/>
    <w:rsid w:val="0009378D"/>
    <w:rsid w:val="00095C65"/>
    <w:rsid w:val="00097163"/>
    <w:rsid w:val="00097272"/>
    <w:rsid w:val="000A201B"/>
    <w:rsid w:val="000A22C8"/>
    <w:rsid w:val="000B0C9C"/>
    <w:rsid w:val="000B2294"/>
    <w:rsid w:val="000B2344"/>
    <w:rsid w:val="000B283A"/>
    <w:rsid w:val="000B33B5"/>
    <w:rsid w:val="000B51BF"/>
    <w:rsid w:val="000B73EC"/>
    <w:rsid w:val="000B7DE5"/>
    <w:rsid w:val="000C1648"/>
    <w:rsid w:val="000C2118"/>
    <w:rsid w:val="000C6E6E"/>
    <w:rsid w:val="000C788D"/>
    <w:rsid w:val="000D2378"/>
    <w:rsid w:val="000D55B4"/>
    <w:rsid w:val="000D71D3"/>
    <w:rsid w:val="000E20C4"/>
    <w:rsid w:val="000E28CC"/>
    <w:rsid w:val="000E3A9F"/>
    <w:rsid w:val="000E65F0"/>
    <w:rsid w:val="000F072C"/>
    <w:rsid w:val="000F2074"/>
    <w:rsid w:val="000F521A"/>
    <w:rsid w:val="000F6743"/>
    <w:rsid w:val="001006C2"/>
    <w:rsid w:val="00101BE8"/>
    <w:rsid w:val="00102889"/>
    <w:rsid w:val="00103401"/>
    <w:rsid w:val="00103A44"/>
    <w:rsid w:val="00103D36"/>
    <w:rsid w:val="001075D6"/>
    <w:rsid w:val="00107B2B"/>
    <w:rsid w:val="00112AC5"/>
    <w:rsid w:val="00112D2B"/>
    <w:rsid w:val="001133DD"/>
    <w:rsid w:val="001148E6"/>
    <w:rsid w:val="00116A04"/>
    <w:rsid w:val="00120583"/>
    <w:rsid w:val="00120CBE"/>
    <w:rsid w:val="00121BAE"/>
    <w:rsid w:val="00121BE7"/>
    <w:rsid w:val="001223D2"/>
    <w:rsid w:val="00124C21"/>
    <w:rsid w:val="001261C4"/>
    <w:rsid w:val="0013052A"/>
    <w:rsid w:val="001314FB"/>
    <w:rsid w:val="00136145"/>
    <w:rsid w:val="001366EC"/>
    <w:rsid w:val="00137D5F"/>
    <w:rsid w:val="0014028E"/>
    <w:rsid w:val="00140A5D"/>
    <w:rsid w:val="0014219C"/>
    <w:rsid w:val="001425ED"/>
    <w:rsid w:val="00142AA5"/>
    <w:rsid w:val="00143450"/>
    <w:rsid w:val="00144997"/>
    <w:rsid w:val="00146D07"/>
    <w:rsid w:val="001523C0"/>
    <w:rsid w:val="00152CE8"/>
    <w:rsid w:val="00152D1E"/>
    <w:rsid w:val="001535FE"/>
    <w:rsid w:val="00154E3A"/>
    <w:rsid w:val="00157902"/>
    <w:rsid w:val="00162105"/>
    <w:rsid w:val="00162EEA"/>
    <w:rsid w:val="00163164"/>
    <w:rsid w:val="00166253"/>
    <w:rsid w:val="00167031"/>
    <w:rsid w:val="00167C78"/>
    <w:rsid w:val="00167E3D"/>
    <w:rsid w:val="001704B7"/>
    <w:rsid w:val="001710C0"/>
    <w:rsid w:val="001727A7"/>
    <w:rsid w:val="00172AFB"/>
    <w:rsid w:val="00174A6D"/>
    <w:rsid w:val="001765EA"/>
    <w:rsid w:val="001772B8"/>
    <w:rsid w:val="00177748"/>
    <w:rsid w:val="00177D21"/>
    <w:rsid w:val="00180431"/>
    <w:rsid w:val="00180FBF"/>
    <w:rsid w:val="00181463"/>
    <w:rsid w:val="00182165"/>
    <w:rsid w:val="00182CF4"/>
    <w:rsid w:val="00186CE1"/>
    <w:rsid w:val="001876D1"/>
    <w:rsid w:val="001900C9"/>
    <w:rsid w:val="001908B3"/>
    <w:rsid w:val="00191F00"/>
    <w:rsid w:val="00192F12"/>
    <w:rsid w:val="00193F14"/>
    <w:rsid w:val="00197527"/>
    <w:rsid w:val="001975CC"/>
    <w:rsid w:val="00197614"/>
    <w:rsid w:val="001A0312"/>
    <w:rsid w:val="001A15DA"/>
    <w:rsid w:val="001A2694"/>
    <w:rsid w:val="001A2AA0"/>
    <w:rsid w:val="001A359C"/>
    <w:rsid w:val="001A3CC7"/>
    <w:rsid w:val="001A3E5F"/>
    <w:rsid w:val="001A47BF"/>
    <w:rsid w:val="001A48EE"/>
    <w:rsid w:val="001A5F0A"/>
    <w:rsid w:val="001A67A4"/>
    <w:rsid w:val="001A69AC"/>
    <w:rsid w:val="001B17F5"/>
    <w:rsid w:val="001B2631"/>
    <w:rsid w:val="001B4AA0"/>
    <w:rsid w:val="001B67D8"/>
    <w:rsid w:val="001B6F95"/>
    <w:rsid w:val="001C05A1"/>
    <w:rsid w:val="001C1D9E"/>
    <w:rsid w:val="001C5998"/>
    <w:rsid w:val="001C5F3C"/>
    <w:rsid w:val="001C7C3B"/>
    <w:rsid w:val="001D3C2A"/>
    <w:rsid w:val="001D3CB1"/>
    <w:rsid w:val="001D5B6F"/>
    <w:rsid w:val="001E0AB8"/>
    <w:rsid w:val="001E36C4"/>
    <w:rsid w:val="001E38E0"/>
    <w:rsid w:val="001E4E72"/>
    <w:rsid w:val="001E62B3"/>
    <w:rsid w:val="001F0171"/>
    <w:rsid w:val="001F040E"/>
    <w:rsid w:val="001F0D77"/>
    <w:rsid w:val="001F1369"/>
    <w:rsid w:val="001F27DB"/>
    <w:rsid w:val="001F40D8"/>
    <w:rsid w:val="001F7DD8"/>
    <w:rsid w:val="00200735"/>
    <w:rsid w:val="00201446"/>
    <w:rsid w:val="00201928"/>
    <w:rsid w:val="002032DA"/>
    <w:rsid w:val="00203E26"/>
    <w:rsid w:val="0020449C"/>
    <w:rsid w:val="00206792"/>
    <w:rsid w:val="002113B8"/>
    <w:rsid w:val="002130E2"/>
    <w:rsid w:val="00214959"/>
    <w:rsid w:val="002152B5"/>
    <w:rsid w:val="00215665"/>
    <w:rsid w:val="00215EED"/>
    <w:rsid w:val="002163BB"/>
    <w:rsid w:val="0021792C"/>
    <w:rsid w:val="00217E50"/>
    <w:rsid w:val="00222123"/>
    <w:rsid w:val="002240AB"/>
    <w:rsid w:val="00225117"/>
    <w:rsid w:val="00225E37"/>
    <w:rsid w:val="002262EC"/>
    <w:rsid w:val="00230E8F"/>
    <w:rsid w:val="00231DCA"/>
    <w:rsid w:val="0023370D"/>
    <w:rsid w:val="0023517D"/>
    <w:rsid w:val="00236C8A"/>
    <w:rsid w:val="002419E7"/>
    <w:rsid w:val="00242437"/>
    <w:rsid w:val="00242E3A"/>
    <w:rsid w:val="00243976"/>
    <w:rsid w:val="002506CF"/>
    <w:rsid w:val="0025107F"/>
    <w:rsid w:val="002521A3"/>
    <w:rsid w:val="00254C17"/>
    <w:rsid w:val="00260CD4"/>
    <w:rsid w:val="002617AE"/>
    <w:rsid w:val="002639D8"/>
    <w:rsid w:val="00263ABC"/>
    <w:rsid w:val="00264186"/>
    <w:rsid w:val="002656BE"/>
    <w:rsid w:val="00265F77"/>
    <w:rsid w:val="00266C83"/>
    <w:rsid w:val="00270B33"/>
    <w:rsid w:val="00272671"/>
    <w:rsid w:val="002768DC"/>
    <w:rsid w:val="002774E9"/>
    <w:rsid w:val="00280071"/>
    <w:rsid w:val="002818A1"/>
    <w:rsid w:val="00282AB3"/>
    <w:rsid w:val="00292C24"/>
    <w:rsid w:val="00292D95"/>
    <w:rsid w:val="00294C8F"/>
    <w:rsid w:val="00294D5C"/>
    <w:rsid w:val="00296E5A"/>
    <w:rsid w:val="002A3B4F"/>
    <w:rsid w:val="002A5894"/>
    <w:rsid w:val="002A6BFC"/>
    <w:rsid w:val="002A6C56"/>
    <w:rsid w:val="002C090C"/>
    <w:rsid w:val="002C1243"/>
    <w:rsid w:val="002C16B7"/>
    <w:rsid w:val="002C1815"/>
    <w:rsid w:val="002C1E15"/>
    <w:rsid w:val="002C4084"/>
    <w:rsid w:val="002C475E"/>
    <w:rsid w:val="002C52DC"/>
    <w:rsid w:val="002C6AD6"/>
    <w:rsid w:val="002D3BD7"/>
    <w:rsid w:val="002D4535"/>
    <w:rsid w:val="002D67F8"/>
    <w:rsid w:val="002D6C2A"/>
    <w:rsid w:val="002D7A86"/>
    <w:rsid w:val="002D7F76"/>
    <w:rsid w:val="002E0B04"/>
    <w:rsid w:val="002E5C2E"/>
    <w:rsid w:val="002F2C55"/>
    <w:rsid w:val="002F3053"/>
    <w:rsid w:val="002F45FF"/>
    <w:rsid w:val="002F66D3"/>
    <w:rsid w:val="002F6D17"/>
    <w:rsid w:val="002F71BF"/>
    <w:rsid w:val="003011EF"/>
    <w:rsid w:val="00302126"/>
    <w:rsid w:val="00302887"/>
    <w:rsid w:val="003033AE"/>
    <w:rsid w:val="00303734"/>
    <w:rsid w:val="003056EB"/>
    <w:rsid w:val="00305A8C"/>
    <w:rsid w:val="003071FF"/>
    <w:rsid w:val="00307CD7"/>
    <w:rsid w:val="0031035E"/>
    <w:rsid w:val="00310652"/>
    <w:rsid w:val="00310B8F"/>
    <w:rsid w:val="003133FD"/>
    <w:rsid w:val="00313549"/>
    <w:rsid w:val="0031371D"/>
    <w:rsid w:val="0031789F"/>
    <w:rsid w:val="0032034D"/>
    <w:rsid w:val="00320788"/>
    <w:rsid w:val="003233A3"/>
    <w:rsid w:val="00324BB4"/>
    <w:rsid w:val="003255E6"/>
    <w:rsid w:val="0032672D"/>
    <w:rsid w:val="0032730A"/>
    <w:rsid w:val="0032781C"/>
    <w:rsid w:val="003311DE"/>
    <w:rsid w:val="0033196C"/>
    <w:rsid w:val="00331F33"/>
    <w:rsid w:val="00333038"/>
    <w:rsid w:val="00341804"/>
    <w:rsid w:val="0034455D"/>
    <w:rsid w:val="0034604B"/>
    <w:rsid w:val="00346D17"/>
    <w:rsid w:val="00347972"/>
    <w:rsid w:val="0035469B"/>
    <w:rsid w:val="00354D44"/>
    <w:rsid w:val="003559CC"/>
    <w:rsid w:val="003569D7"/>
    <w:rsid w:val="0035727A"/>
    <w:rsid w:val="00357D77"/>
    <w:rsid w:val="003608AC"/>
    <w:rsid w:val="00363A23"/>
    <w:rsid w:val="0036440C"/>
    <w:rsid w:val="0036465A"/>
    <w:rsid w:val="003759CC"/>
    <w:rsid w:val="00380C32"/>
    <w:rsid w:val="00390C38"/>
    <w:rsid w:val="0039263A"/>
    <w:rsid w:val="00392748"/>
    <w:rsid w:val="00392C65"/>
    <w:rsid w:val="00392ED5"/>
    <w:rsid w:val="0039350A"/>
    <w:rsid w:val="003944B7"/>
    <w:rsid w:val="00394C7A"/>
    <w:rsid w:val="003A123D"/>
    <w:rsid w:val="003A19DC"/>
    <w:rsid w:val="003A1B45"/>
    <w:rsid w:val="003A220C"/>
    <w:rsid w:val="003A386D"/>
    <w:rsid w:val="003A3F4A"/>
    <w:rsid w:val="003A5F56"/>
    <w:rsid w:val="003A70DE"/>
    <w:rsid w:val="003B0165"/>
    <w:rsid w:val="003B46FC"/>
    <w:rsid w:val="003B53F9"/>
    <w:rsid w:val="003B5767"/>
    <w:rsid w:val="003B6581"/>
    <w:rsid w:val="003B7605"/>
    <w:rsid w:val="003B7E18"/>
    <w:rsid w:val="003C08AA"/>
    <w:rsid w:val="003C2A7B"/>
    <w:rsid w:val="003C3459"/>
    <w:rsid w:val="003C49EF"/>
    <w:rsid w:val="003C5CE0"/>
    <w:rsid w:val="003C6BCA"/>
    <w:rsid w:val="003C7902"/>
    <w:rsid w:val="003D04F2"/>
    <w:rsid w:val="003D0BFF"/>
    <w:rsid w:val="003D1A65"/>
    <w:rsid w:val="003D1B89"/>
    <w:rsid w:val="003D48F4"/>
    <w:rsid w:val="003D6EF1"/>
    <w:rsid w:val="003E1076"/>
    <w:rsid w:val="003E2AEA"/>
    <w:rsid w:val="003E5316"/>
    <w:rsid w:val="003E5BE5"/>
    <w:rsid w:val="003F18D1"/>
    <w:rsid w:val="003F20EC"/>
    <w:rsid w:val="003F3F8C"/>
    <w:rsid w:val="003F4530"/>
    <w:rsid w:val="003F4F0E"/>
    <w:rsid w:val="003F5D81"/>
    <w:rsid w:val="003F6096"/>
    <w:rsid w:val="003F6E06"/>
    <w:rsid w:val="00402895"/>
    <w:rsid w:val="00403C7A"/>
    <w:rsid w:val="004057A6"/>
    <w:rsid w:val="00406554"/>
    <w:rsid w:val="00407BB1"/>
    <w:rsid w:val="0041251D"/>
    <w:rsid w:val="004131B0"/>
    <w:rsid w:val="004166FA"/>
    <w:rsid w:val="00416C42"/>
    <w:rsid w:val="00421970"/>
    <w:rsid w:val="00422476"/>
    <w:rsid w:val="0042385C"/>
    <w:rsid w:val="004249D1"/>
    <w:rsid w:val="00426FA5"/>
    <w:rsid w:val="0043139E"/>
    <w:rsid w:val="00431654"/>
    <w:rsid w:val="00431B4B"/>
    <w:rsid w:val="00434926"/>
    <w:rsid w:val="00434B6C"/>
    <w:rsid w:val="004406C3"/>
    <w:rsid w:val="00441069"/>
    <w:rsid w:val="00441A96"/>
    <w:rsid w:val="004438D7"/>
    <w:rsid w:val="00443ACE"/>
    <w:rsid w:val="00444217"/>
    <w:rsid w:val="004478F4"/>
    <w:rsid w:val="00450F7A"/>
    <w:rsid w:val="00452C6D"/>
    <w:rsid w:val="00452DFB"/>
    <w:rsid w:val="004533C5"/>
    <w:rsid w:val="004541AF"/>
    <w:rsid w:val="00455E0B"/>
    <w:rsid w:val="00462B9F"/>
    <w:rsid w:val="00465582"/>
    <w:rsid w:val="004659EE"/>
    <w:rsid w:val="004661E9"/>
    <w:rsid w:val="00473E34"/>
    <w:rsid w:val="0047644F"/>
    <w:rsid w:val="00476BA9"/>
    <w:rsid w:val="00482099"/>
    <w:rsid w:val="0048276E"/>
    <w:rsid w:val="00484292"/>
    <w:rsid w:val="00490065"/>
    <w:rsid w:val="00490967"/>
    <w:rsid w:val="00490B6C"/>
    <w:rsid w:val="004936C2"/>
    <w:rsid w:val="0049379C"/>
    <w:rsid w:val="00494C24"/>
    <w:rsid w:val="00494DBB"/>
    <w:rsid w:val="00496D69"/>
    <w:rsid w:val="00497408"/>
    <w:rsid w:val="00497BF2"/>
    <w:rsid w:val="004A0769"/>
    <w:rsid w:val="004A183A"/>
    <w:rsid w:val="004A1CA0"/>
    <w:rsid w:val="004A22E9"/>
    <w:rsid w:val="004A3B4C"/>
    <w:rsid w:val="004A4ACD"/>
    <w:rsid w:val="004A51DB"/>
    <w:rsid w:val="004A5BC5"/>
    <w:rsid w:val="004B023D"/>
    <w:rsid w:val="004B15D0"/>
    <w:rsid w:val="004B3482"/>
    <w:rsid w:val="004B6636"/>
    <w:rsid w:val="004B7FEC"/>
    <w:rsid w:val="004C0909"/>
    <w:rsid w:val="004C3F97"/>
    <w:rsid w:val="004C6C3B"/>
    <w:rsid w:val="004D01F2"/>
    <w:rsid w:val="004D3339"/>
    <w:rsid w:val="004D353F"/>
    <w:rsid w:val="004D36D7"/>
    <w:rsid w:val="004D682B"/>
    <w:rsid w:val="004D74FB"/>
    <w:rsid w:val="004E2A53"/>
    <w:rsid w:val="004E5458"/>
    <w:rsid w:val="004E6152"/>
    <w:rsid w:val="004F04A4"/>
    <w:rsid w:val="004F153A"/>
    <w:rsid w:val="004F206E"/>
    <w:rsid w:val="004F344A"/>
    <w:rsid w:val="004F4639"/>
    <w:rsid w:val="004F479A"/>
    <w:rsid w:val="004F5E07"/>
    <w:rsid w:val="004F7562"/>
    <w:rsid w:val="00500610"/>
    <w:rsid w:val="00503281"/>
    <w:rsid w:val="00504ED4"/>
    <w:rsid w:val="00510639"/>
    <w:rsid w:val="00511791"/>
    <w:rsid w:val="00514D20"/>
    <w:rsid w:val="00516142"/>
    <w:rsid w:val="00520027"/>
    <w:rsid w:val="0052093C"/>
    <w:rsid w:val="00521B31"/>
    <w:rsid w:val="00522469"/>
    <w:rsid w:val="00522F69"/>
    <w:rsid w:val="0052400A"/>
    <w:rsid w:val="00527DFC"/>
    <w:rsid w:val="0053072D"/>
    <w:rsid w:val="005319F7"/>
    <w:rsid w:val="00532213"/>
    <w:rsid w:val="005349AA"/>
    <w:rsid w:val="00535083"/>
    <w:rsid w:val="00536277"/>
    <w:rsid w:val="00536F43"/>
    <w:rsid w:val="0054052C"/>
    <w:rsid w:val="00540E0F"/>
    <w:rsid w:val="00543B4A"/>
    <w:rsid w:val="00544D43"/>
    <w:rsid w:val="00547EF2"/>
    <w:rsid w:val="0055075D"/>
    <w:rsid w:val="00550FB8"/>
    <w:rsid w:val="005510BA"/>
    <w:rsid w:val="005510F0"/>
    <w:rsid w:val="005538C8"/>
    <w:rsid w:val="00554B4E"/>
    <w:rsid w:val="0055554B"/>
    <w:rsid w:val="00556C02"/>
    <w:rsid w:val="00557089"/>
    <w:rsid w:val="005571C9"/>
    <w:rsid w:val="00561BB2"/>
    <w:rsid w:val="00563249"/>
    <w:rsid w:val="005667BC"/>
    <w:rsid w:val="005703EE"/>
    <w:rsid w:val="0057054F"/>
    <w:rsid w:val="00570A65"/>
    <w:rsid w:val="00570D44"/>
    <w:rsid w:val="0057143D"/>
    <w:rsid w:val="0057283F"/>
    <w:rsid w:val="00573F05"/>
    <w:rsid w:val="00574B52"/>
    <w:rsid w:val="005762B1"/>
    <w:rsid w:val="00580456"/>
    <w:rsid w:val="0058060E"/>
    <w:rsid w:val="00580E73"/>
    <w:rsid w:val="0058405C"/>
    <w:rsid w:val="00590C76"/>
    <w:rsid w:val="00593386"/>
    <w:rsid w:val="00596998"/>
    <w:rsid w:val="005A0CCD"/>
    <w:rsid w:val="005A1166"/>
    <w:rsid w:val="005A3A2C"/>
    <w:rsid w:val="005A6E62"/>
    <w:rsid w:val="005B11E4"/>
    <w:rsid w:val="005B2FB3"/>
    <w:rsid w:val="005B385A"/>
    <w:rsid w:val="005B47F2"/>
    <w:rsid w:val="005C7595"/>
    <w:rsid w:val="005D2B29"/>
    <w:rsid w:val="005D354A"/>
    <w:rsid w:val="005D3E53"/>
    <w:rsid w:val="005D506C"/>
    <w:rsid w:val="005D5CE6"/>
    <w:rsid w:val="005E2B54"/>
    <w:rsid w:val="005E3235"/>
    <w:rsid w:val="005E4176"/>
    <w:rsid w:val="005E4876"/>
    <w:rsid w:val="005E61CF"/>
    <w:rsid w:val="005E65B5"/>
    <w:rsid w:val="005F1AC5"/>
    <w:rsid w:val="005F1BB7"/>
    <w:rsid w:val="005F28A9"/>
    <w:rsid w:val="005F3AE9"/>
    <w:rsid w:val="005F7632"/>
    <w:rsid w:val="00600521"/>
    <w:rsid w:val="006007BB"/>
    <w:rsid w:val="00600DB9"/>
    <w:rsid w:val="00601DC0"/>
    <w:rsid w:val="00601F1E"/>
    <w:rsid w:val="00602306"/>
    <w:rsid w:val="006034CB"/>
    <w:rsid w:val="00603950"/>
    <w:rsid w:val="00603C52"/>
    <w:rsid w:val="00606BCF"/>
    <w:rsid w:val="00611487"/>
    <w:rsid w:val="006131CE"/>
    <w:rsid w:val="0061336B"/>
    <w:rsid w:val="00616191"/>
    <w:rsid w:val="00616A6F"/>
    <w:rsid w:val="00617D6E"/>
    <w:rsid w:val="00622D61"/>
    <w:rsid w:val="00624198"/>
    <w:rsid w:val="00627F23"/>
    <w:rsid w:val="00632E2B"/>
    <w:rsid w:val="006333CE"/>
    <w:rsid w:val="006338B0"/>
    <w:rsid w:val="00636C28"/>
    <w:rsid w:val="006428E5"/>
    <w:rsid w:val="00642E61"/>
    <w:rsid w:val="0064427E"/>
    <w:rsid w:val="00644958"/>
    <w:rsid w:val="006474B8"/>
    <w:rsid w:val="00650D6C"/>
    <w:rsid w:val="006513FB"/>
    <w:rsid w:val="00651ED2"/>
    <w:rsid w:val="00656EEF"/>
    <w:rsid w:val="0065735B"/>
    <w:rsid w:val="006627A6"/>
    <w:rsid w:val="00662C32"/>
    <w:rsid w:val="0066382B"/>
    <w:rsid w:val="00664E96"/>
    <w:rsid w:val="00665832"/>
    <w:rsid w:val="00666018"/>
    <w:rsid w:val="00672919"/>
    <w:rsid w:val="00672A0A"/>
    <w:rsid w:val="00673E52"/>
    <w:rsid w:val="006750FC"/>
    <w:rsid w:val="00677703"/>
    <w:rsid w:val="0068064F"/>
    <w:rsid w:val="00680E04"/>
    <w:rsid w:val="00686587"/>
    <w:rsid w:val="006902E8"/>
    <w:rsid w:val="006904CF"/>
    <w:rsid w:val="00690555"/>
    <w:rsid w:val="006909CA"/>
    <w:rsid w:val="00695EE2"/>
    <w:rsid w:val="0069660B"/>
    <w:rsid w:val="006A0210"/>
    <w:rsid w:val="006A0A84"/>
    <w:rsid w:val="006A0D77"/>
    <w:rsid w:val="006A1153"/>
    <w:rsid w:val="006A1910"/>
    <w:rsid w:val="006A1B33"/>
    <w:rsid w:val="006A48F1"/>
    <w:rsid w:val="006A691A"/>
    <w:rsid w:val="006A71A3"/>
    <w:rsid w:val="006B03F2"/>
    <w:rsid w:val="006B0D2F"/>
    <w:rsid w:val="006B14C1"/>
    <w:rsid w:val="006B1639"/>
    <w:rsid w:val="006B2F81"/>
    <w:rsid w:val="006B4469"/>
    <w:rsid w:val="006B4905"/>
    <w:rsid w:val="006B5CA7"/>
    <w:rsid w:val="006B5E89"/>
    <w:rsid w:val="006C19B2"/>
    <w:rsid w:val="006C30A0"/>
    <w:rsid w:val="006C35FF"/>
    <w:rsid w:val="006C3AA6"/>
    <w:rsid w:val="006C57F2"/>
    <w:rsid w:val="006C5949"/>
    <w:rsid w:val="006C6832"/>
    <w:rsid w:val="006C7741"/>
    <w:rsid w:val="006D06FB"/>
    <w:rsid w:val="006D1370"/>
    <w:rsid w:val="006D2C28"/>
    <w:rsid w:val="006D3FC1"/>
    <w:rsid w:val="006D7590"/>
    <w:rsid w:val="006E05A4"/>
    <w:rsid w:val="006E0A03"/>
    <w:rsid w:val="006E2B37"/>
    <w:rsid w:val="006E372B"/>
    <w:rsid w:val="006E541B"/>
    <w:rsid w:val="006E5FE9"/>
    <w:rsid w:val="006E6581"/>
    <w:rsid w:val="006E71A1"/>
    <w:rsid w:val="006E71DF"/>
    <w:rsid w:val="006F14D6"/>
    <w:rsid w:val="006F1616"/>
    <w:rsid w:val="006F1CC4"/>
    <w:rsid w:val="006F2A86"/>
    <w:rsid w:val="006F3163"/>
    <w:rsid w:val="006F3204"/>
    <w:rsid w:val="006F58EB"/>
    <w:rsid w:val="006F6508"/>
    <w:rsid w:val="00702604"/>
    <w:rsid w:val="007031B7"/>
    <w:rsid w:val="00703AB3"/>
    <w:rsid w:val="00705FEC"/>
    <w:rsid w:val="00706851"/>
    <w:rsid w:val="0071147A"/>
    <w:rsid w:val="0071185D"/>
    <w:rsid w:val="00711C12"/>
    <w:rsid w:val="00713F85"/>
    <w:rsid w:val="00715A75"/>
    <w:rsid w:val="00721E01"/>
    <w:rsid w:val="007222AD"/>
    <w:rsid w:val="00724503"/>
    <w:rsid w:val="0072486C"/>
    <w:rsid w:val="0072570A"/>
    <w:rsid w:val="0072646E"/>
    <w:rsid w:val="007265C9"/>
    <w:rsid w:val="007267CF"/>
    <w:rsid w:val="0073035A"/>
    <w:rsid w:val="0073114C"/>
    <w:rsid w:val="00731F3F"/>
    <w:rsid w:val="00733BAB"/>
    <w:rsid w:val="00737C50"/>
    <w:rsid w:val="00737D83"/>
    <w:rsid w:val="007420CD"/>
    <w:rsid w:val="007436BF"/>
    <w:rsid w:val="007443E9"/>
    <w:rsid w:val="00745DCE"/>
    <w:rsid w:val="00747EC1"/>
    <w:rsid w:val="007511A8"/>
    <w:rsid w:val="00752178"/>
    <w:rsid w:val="00753D89"/>
    <w:rsid w:val="00753DDA"/>
    <w:rsid w:val="00754A6E"/>
    <w:rsid w:val="007553D8"/>
    <w:rsid w:val="00755C36"/>
    <w:rsid w:val="00755C9B"/>
    <w:rsid w:val="00756638"/>
    <w:rsid w:val="00760FE4"/>
    <w:rsid w:val="007636C2"/>
    <w:rsid w:val="00763D8B"/>
    <w:rsid w:val="007657F6"/>
    <w:rsid w:val="00765E47"/>
    <w:rsid w:val="0076793B"/>
    <w:rsid w:val="0077125A"/>
    <w:rsid w:val="007732DA"/>
    <w:rsid w:val="00775992"/>
    <w:rsid w:val="00776D31"/>
    <w:rsid w:val="00777411"/>
    <w:rsid w:val="00780DFA"/>
    <w:rsid w:val="0078176E"/>
    <w:rsid w:val="007822BF"/>
    <w:rsid w:val="00783D5B"/>
    <w:rsid w:val="0078405B"/>
    <w:rsid w:val="00784A80"/>
    <w:rsid w:val="00784FF8"/>
    <w:rsid w:val="00786F58"/>
    <w:rsid w:val="00787CC1"/>
    <w:rsid w:val="00791B10"/>
    <w:rsid w:val="00792F4E"/>
    <w:rsid w:val="0079398D"/>
    <w:rsid w:val="00796C25"/>
    <w:rsid w:val="007A069A"/>
    <w:rsid w:val="007A1928"/>
    <w:rsid w:val="007A1B68"/>
    <w:rsid w:val="007A287C"/>
    <w:rsid w:val="007A3B2A"/>
    <w:rsid w:val="007A79D5"/>
    <w:rsid w:val="007B0C9D"/>
    <w:rsid w:val="007B4A71"/>
    <w:rsid w:val="007B5522"/>
    <w:rsid w:val="007B759F"/>
    <w:rsid w:val="007B78B1"/>
    <w:rsid w:val="007C0EE0"/>
    <w:rsid w:val="007C1B71"/>
    <w:rsid w:val="007C1C2F"/>
    <w:rsid w:val="007C23E7"/>
    <w:rsid w:val="007C2FBB"/>
    <w:rsid w:val="007C6D47"/>
    <w:rsid w:val="007C706E"/>
    <w:rsid w:val="007C7164"/>
    <w:rsid w:val="007C7FB0"/>
    <w:rsid w:val="007D1984"/>
    <w:rsid w:val="007D2AFE"/>
    <w:rsid w:val="007D3F78"/>
    <w:rsid w:val="007D703F"/>
    <w:rsid w:val="007E089B"/>
    <w:rsid w:val="007E0F03"/>
    <w:rsid w:val="007E3264"/>
    <w:rsid w:val="007E3FEA"/>
    <w:rsid w:val="007E6962"/>
    <w:rsid w:val="007F0A0B"/>
    <w:rsid w:val="007F3A60"/>
    <w:rsid w:val="007F3D0B"/>
    <w:rsid w:val="007F7C94"/>
    <w:rsid w:val="007F7D82"/>
    <w:rsid w:val="00802E5A"/>
    <w:rsid w:val="00802FFA"/>
    <w:rsid w:val="00803443"/>
    <w:rsid w:val="0080364E"/>
    <w:rsid w:val="008053DE"/>
    <w:rsid w:val="008061DC"/>
    <w:rsid w:val="00810E4B"/>
    <w:rsid w:val="00814BAA"/>
    <w:rsid w:val="00814DBC"/>
    <w:rsid w:val="0081536D"/>
    <w:rsid w:val="00817554"/>
    <w:rsid w:val="00821059"/>
    <w:rsid w:val="00824295"/>
    <w:rsid w:val="0082671E"/>
    <w:rsid w:val="00826FE3"/>
    <w:rsid w:val="00827A65"/>
    <w:rsid w:val="00830473"/>
    <w:rsid w:val="008313F3"/>
    <w:rsid w:val="008333B6"/>
    <w:rsid w:val="00835ED7"/>
    <w:rsid w:val="00836689"/>
    <w:rsid w:val="008402F2"/>
    <w:rsid w:val="008405BB"/>
    <w:rsid w:val="00841E7A"/>
    <w:rsid w:val="00843789"/>
    <w:rsid w:val="00844AF5"/>
    <w:rsid w:val="0084564F"/>
    <w:rsid w:val="00846494"/>
    <w:rsid w:val="00847B20"/>
    <w:rsid w:val="008509D3"/>
    <w:rsid w:val="00852335"/>
    <w:rsid w:val="00853418"/>
    <w:rsid w:val="0085416E"/>
    <w:rsid w:val="008553B7"/>
    <w:rsid w:val="00856FCB"/>
    <w:rsid w:val="00857CF6"/>
    <w:rsid w:val="00860BE0"/>
    <w:rsid w:val="008610ED"/>
    <w:rsid w:val="00861C6A"/>
    <w:rsid w:val="00864FED"/>
    <w:rsid w:val="00865199"/>
    <w:rsid w:val="0086553C"/>
    <w:rsid w:val="00865FDD"/>
    <w:rsid w:val="00866038"/>
    <w:rsid w:val="00866425"/>
    <w:rsid w:val="00867EAF"/>
    <w:rsid w:val="00870763"/>
    <w:rsid w:val="008713EA"/>
    <w:rsid w:val="008727FA"/>
    <w:rsid w:val="00873C6B"/>
    <w:rsid w:val="00874B8E"/>
    <w:rsid w:val="00882B63"/>
    <w:rsid w:val="00882ECB"/>
    <w:rsid w:val="00884051"/>
    <w:rsid w:val="0088426A"/>
    <w:rsid w:val="008852BA"/>
    <w:rsid w:val="00886C47"/>
    <w:rsid w:val="0088765D"/>
    <w:rsid w:val="00887CBF"/>
    <w:rsid w:val="00890108"/>
    <w:rsid w:val="0089135A"/>
    <w:rsid w:val="00893877"/>
    <w:rsid w:val="00894FCC"/>
    <w:rsid w:val="0089532C"/>
    <w:rsid w:val="00896165"/>
    <w:rsid w:val="00896681"/>
    <w:rsid w:val="008A0612"/>
    <w:rsid w:val="008A07F4"/>
    <w:rsid w:val="008A2749"/>
    <w:rsid w:val="008A3247"/>
    <w:rsid w:val="008A3A90"/>
    <w:rsid w:val="008A565B"/>
    <w:rsid w:val="008A7E2E"/>
    <w:rsid w:val="008B06D4"/>
    <w:rsid w:val="008B1FC6"/>
    <w:rsid w:val="008B2E14"/>
    <w:rsid w:val="008B4F20"/>
    <w:rsid w:val="008B5CCE"/>
    <w:rsid w:val="008B6A1B"/>
    <w:rsid w:val="008B71E1"/>
    <w:rsid w:val="008B7FFD"/>
    <w:rsid w:val="008C1FC2"/>
    <w:rsid w:val="008C286A"/>
    <w:rsid w:val="008C2920"/>
    <w:rsid w:val="008C4307"/>
    <w:rsid w:val="008C7C11"/>
    <w:rsid w:val="008D0DCC"/>
    <w:rsid w:val="008D23DF"/>
    <w:rsid w:val="008D4329"/>
    <w:rsid w:val="008D4D3C"/>
    <w:rsid w:val="008D5D4E"/>
    <w:rsid w:val="008D6B13"/>
    <w:rsid w:val="008D73BF"/>
    <w:rsid w:val="008D7F09"/>
    <w:rsid w:val="008E1B84"/>
    <w:rsid w:val="008E2597"/>
    <w:rsid w:val="008E37D3"/>
    <w:rsid w:val="008E3804"/>
    <w:rsid w:val="008E5B64"/>
    <w:rsid w:val="008E5C43"/>
    <w:rsid w:val="008E7C9A"/>
    <w:rsid w:val="008E7DAA"/>
    <w:rsid w:val="008E7DCC"/>
    <w:rsid w:val="008F0094"/>
    <w:rsid w:val="008F03EF"/>
    <w:rsid w:val="008F1194"/>
    <w:rsid w:val="008F2AF1"/>
    <w:rsid w:val="008F340F"/>
    <w:rsid w:val="008F5905"/>
    <w:rsid w:val="00900F44"/>
    <w:rsid w:val="00902E9F"/>
    <w:rsid w:val="00903523"/>
    <w:rsid w:val="00904DBA"/>
    <w:rsid w:val="00905121"/>
    <w:rsid w:val="00905D86"/>
    <w:rsid w:val="00906281"/>
    <w:rsid w:val="0090659A"/>
    <w:rsid w:val="009100AD"/>
    <w:rsid w:val="00910627"/>
    <w:rsid w:val="00911080"/>
    <w:rsid w:val="00912500"/>
    <w:rsid w:val="0091350B"/>
    <w:rsid w:val="00914BCA"/>
    <w:rsid w:val="00915986"/>
    <w:rsid w:val="00917624"/>
    <w:rsid w:val="0092145B"/>
    <w:rsid w:val="00924E21"/>
    <w:rsid w:val="00926CB2"/>
    <w:rsid w:val="00930386"/>
    <w:rsid w:val="009309F5"/>
    <w:rsid w:val="00930AA7"/>
    <w:rsid w:val="00930C0B"/>
    <w:rsid w:val="00931E5B"/>
    <w:rsid w:val="00933237"/>
    <w:rsid w:val="00933F28"/>
    <w:rsid w:val="0093793F"/>
    <w:rsid w:val="009379F1"/>
    <w:rsid w:val="009400C3"/>
    <w:rsid w:val="0094053C"/>
    <w:rsid w:val="009461B9"/>
    <w:rsid w:val="009476C0"/>
    <w:rsid w:val="00955B62"/>
    <w:rsid w:val="00957743"/>
    <w:rsid w:val="00962FD7"/>
    <w:rsid w:val="00963E34"/>
    <w:rsid w:val="00964680"/>
    <w:rsid w:val="00964DFA"/>
    <w:rsid w:val="00970B5D"/>
    <w:rsid w:val="00970B74"/>
    <w:rsid w:val="00974697"/>
    <w:rsid w:val="00974BE3"/>
    <w:rsid w:val="0097741E"/>
    <w:rsid w:val="0098155C"/>
    <w:rsid w:val="00983B77"/>
    <w:rsid w:val="00987A82"/>
    <w:rsid w:val="00990374"/>
    <w:rsid w:val="00995ED1"/>
    <w:rsid w:val="00996053"/>
    <w:rsid w:val="0099749A"/>
    <w:rsid w:val="009A0B2F"/>
    <w:rsid w:val="009A1CF4"/>
    <w:rsid w:val="009A37D7"/>
    <w:rsid w:val="009A4E17"/>
    <w:rsid w:val="009A6955"/>
    <w:rsid w:val="009B1137"/>
    <w:rsid w:val="009B11FD"/>
    <w:rsid w:val="009B1BE8"/>
    <w:rsid w:val="009B341C"/>
    <w:rsid w:val="009B5747"/>
    <w:rsid w:val="009B6742"/>
    <w:rsid w:val="009C293F"/>
    <w:rsid w:val="009C51E2"/>
    <w:rsid w:val="009C7AB8"/>
    <w:rsid w:val="009D1936"/>
    <w:rsid w:val="009D19E0"/>
    <w:rsid w:val="009D22D7"/>
    <w:rsid w:val="009D2C27"/>
    <w:rsid w:val="009D2DF5"/>
    <w:rsid w:val="009D3947"/>
    <w:rsid w:val="009D3F05"/>
    <w:rsid w:val="009D6601"/>
    <w:rsid w:val="009D6C6C"/>
    <w:rsid w:val="009E2309"/>
    <w:rsid w:val="009E252E"/>
    <w:rsid w:val="009E42B9"/>
    <w:rsid w:val="009E4E17"/>
    <w:rsid w:val="009F2823"/>
    <w:rsid w:val="009F3DC8"/>
    <w:rsid w:val="009F4C2E"/>
    <w:rsid w:val="009F6C49"/>
    <w:rsid w:val="00A0086D"/>
    <w:rsid w:val="00A01483"/>
    <w:rsid w:val="00A014A3"/>
    <w:rsid w:val="00A027CC"/>
    <w:rsid w:val="00A03867"/>
    <w:rsid w:val="00A0412D"/>
    <w:rsid w:val="00A04F5F"/>
    <w:rsid w:val="00A067F8"/>
    <w:rsid w:val="00A20991"/>
    <w:rsid w:val="00A21211"/>
    <w:rsid w:val="00A225BF"/>
    <w:rsid w:val="00A242C9"/>
    <w:rsid w:val="00A25E3B"/>
    <w:rsid w:val="00A25FAD"/>
    <w:rsid w:val="00A3050A"/>
    <w:rsid w:val="00A30F8A"/>
    <w:rsid w:val="00A32A79"/>
    <w:rsid w:val="00A34C40"/>
    <w:rsid w:val="00A34E7F"/>
    <w:rsid w:val="00A435DE"/>
    <w:rsid w:val="00A45477"/>
    <w:rsid w:val="00A46F0A"/>
    <w:rsid w:val="00A46F25"/>
    <w:rsid w:val="00A47CC2"/>
    <w:rsid w:val="00A502BA"/>
    <w:rsid w:val="00A505AC"/>
    <w:rsid w:val="00A576C8"/>
    <w:rsid w:val="00A60146"/>
    <w:rsid w:val="00A601A9"/>
    <w:rsid w:val="00A622C4"/>
    <w:rsid w:val="00A6283D"/>
    <w:rsid w:val="00A64D9D"/>
    <w:rsid w:val="00A67552"/>
    <w:rsid w:val="00A676FF"/>
    <w:rsid w:val="00A71273"/>
    <w:rsid w:val="00A72C1F"/>
    <w:rsid w:val="00A72C9D"/>
    <w:rsid w:val="00A73184"/>
    <w:rsid w:val="00A73EBA"/>
    <w:rsid w:val="00A74EAF"/>
    <w:rsid w:val="00A754B4"/>
    <w:rsid w:val="00A77414"/>
    <w:rsid w:val="00A807C1"/>
    <w:rsid w:val="00A82658"/>
    <w:rsid w:val="00A8330E"/>
    <w:rsid w:val="00A83374"/>
    <w:rsid w:val="00A83525"/>
    <w:rsid w:val="00A84643"/>
    <w:rsid w:val="00A85E97"/>
    <w:rsid w:val="00A864A4"/>
    <w:rsid w:val="00A90DC3"/>
    <w:rsid w:val="00A93770"/>
    <w:rsid w:val="00A96172"/>
    <w:rsid w:val="00A978C8"/>
    <w:rsid w:val="00A97C5F"/>
    <w:rsid w:val="00AA3D36"/>
    <w:rsid w:val="00AA4484"/>
    <w:rsid w:val="00AA6425"/>
    <w:rsid w:val="00AB0D6A"/>
    <w:rsid w:val="00AB43B3"/>
    <w:rsid w:val="00AB49B9"/>
    <w:rsid w:val="00AB501D"/>
    <w:rsid w:val="00AB608C"/>
    <w:rsid w:val="00AB7268"/>
    <w:rsid w:val="00AB758A"/>
    <w:rsid w:val="00AB7B9F"/>
    <w:rsid w:val="00AB7C6A"/>
    <w:rsid w:val="00AC027E"/>
    <w:rsid w:val="00AC0300"/>
    <w:rsid w:val="00AC10B6"/>
    <w:rsid w:val="00AC1E7E"/>
    <w:rsid w:val="00AC3710"/>
    <w:rsid w:val="00AC507D"/>
    <w:rsid w:val="00AC66E4"/>
    <w:rsid w:val="00AD04F2"/>
    <w:rsid w:val="00AD4578"/>
    <w:rsid w:val="00AD68E9"/>
    <w:rsid w:val="00AD7719"/>
    <w:rsid w:val="00AE118A"/>
    <w:rsid w:val="00AE3851"/>
    <w:rsid w:val="00AE447C"/>
    <w:rsid w:val="00AE56C0"/>
    <w:rsid w:val="00AF0582"/>
    <w:rsid w:val="00AF2DD4"/>
    <w:rsid w:val="00AF3488"/>
    <w:rsid w:val="00AF724F"/>
    <w:rsid w:val="00B00914"/>
    <w:rsid w:val="00B00E3C"/>
    <w:rsid w:val="00B02A8E"/>
    <w:rsid w:val="00B052EE"/>
    <w:rsid w:val="00B1081F"/>
    <w:rsid w:val="00B12764"/>
    <w:rsid w:val="00B1736B"/>
    <w:rsid w:val="00B17DE3"/>
    <w:rsid w:val="00B20D0A"/>
    <w:rsid w:val="00B2496B"/>
    <w:rsid w:val="00B24CDD"/>
    <w:rsid w:val="00B25B09"/>
    <w:rsid w:val="00B27499"/>
    <w:rsid w:val="00B275A9"/>
    <w:rsid w:val="00B3010D"/>
    <w:rsid w:val="00B35151"/>
    <w:rsid w:val="00B4054D"/>
    <w:rsid w:val="00B433F2"/>
    <w:rsid w:val="00B43AEB"/>
    <w:rsid w:val="00B458E8"/>
    <w:rsid w:val="00B46972"/>
    <w:rsid w:val="00B474E6"/>
    <w:rsid w:val="00B47558"/>
    <w:rsid w:val="00B5051B"/>
    <w:rsid w:val="00B51C0D"/>
    <w:rsid w:val="00B525D8"/>
    <w:rsid w:val="00B5397B"/>
    <w:rsid w:val="00B53EE9"/>
    <w:rsid w:val="00B559D6"/>
    <w:rsid w:val="00B55B99"/>
    <w:rsid w:val="00B56107"/>
    <w:rsid w:val="00B6183E"/>
    <w:rsid w:val="00B6264A"/>
    <w:rsid w:val="00B62809"/>
    <w:rsid w:val="00B6388A"/>
    <w:rsid w:val="00B645AD"/>
    <w:rsid w:val="00B651A4"/>
    <w:rsid w:val="00B658E4"/>
    <w:rsid w:val="00B663DB"/>
    <w:rsid w:val="00B66E6D"/>
    <w:rsid w:val="00B67E09"/>
    <w:rsid w:val="00B70E2C"/>
    <w:rsid w:val="00B71766"/>
    <w:rsid w:val="00B74716"/>
    <w:rsid w:val="00B7675A"/>
    <w:rsid w:val="00B77634"/>
    <w:rsid w:val="00B813CB"/>
    <w:rsid w:val="00B81898"/>
    <w:rsid w:val="00B82DED"/>
    <w:rsid w:val="00B859D5"/>
    <w:rsid w:val="00B8606B"/>
    <w:rsid w:val="00B878E7"/>
    <w:rsid w:val="00B879CC"/>
    <w:rsid w:val="00B9284C"/>
    <w:rsid w:val="00B9421D"/>
    <w:rsid w:val="00B97278"/>
    <w:rsid w:val="00B97943"/>
    <w:rsid w:val="00BA0908"/>
    <w:rsid w:val="00BA1D0B"/>
    <w:rsid w:val="00BA330C"/>
    <w:rsid w:val="00BA4BB9"/>
    <w:rsid w:val="00BA65F8"/>
    <w:rsid w:val="00BA6972"/>
    <w:rsid w:val="00BB19ED"/>
    <w:rsid w:val="00BB1E0D"/>
    <w:rsid w:val="00BB25B3"/>
    <w:rsid w:val="00BB26C8"/>
    <w:rsid w:val="00BB4D9B"/>
    <w:rsid w:val="00BB73FF"/>
    <w:rsid w:val="00BB7688"/>
    <w:rsid w:val="00BC17CC"/>
    <w:rsid w:val="00BC49D6"/>
    <w:rsid w:val="00BC7423"/>
    <w:rsid w:val="00BC7CAC"/>
    <w:rsid w:val="00BD121F"/>
    <w:rsid w:val="00BD2454"/>
    <w:rsid w:val="00BD6D3D"/>
    <w:rsid w:val="00BD6D76"/>
    <w:rsid w:val="00BE1A97"/>
    <w:rsid w:val="00BE2C24"/>
    <w:rsid w:val="00BE56B3"/>
    <w:rsid w:val="00BE676D"/>
    <w:rsid w:val="00BF04E8"/>
    <w:rsid w:val="00BF16BF"/>
    <w:rsid w:val="00BF3E9D"/>
    <w:rsid w:val="00BF4BC7"/>
    <w:rsid w:val="00BF4D1F"/>
    <w:rsid w:val="00BF76BE"/>
    <w:rsid w:val="00C00F25"/>
    <w:rsid w:val="00C02A73"/>
    <w:rsid w:val="00C05CC1"/>
    <w:rsid w:val="00C063D2"/>
    <w:rsid w:val="00C07176"/>
    <w:rsid w:val="00C07AC7"/>
    <w:rsid w:val="00C07FD9"/>
    <w:rsid w:val="00C10955"/>
    <w:rsid w:val="00C113E1"/>
    <w:rsid w:val="00C11C4D"/>
    <w:rsid w:val="00C13E66"/>
    <w:rsid w:val="00C1712C"/>
    <w:rsid w:val="00C20634"/>
    <w:rsid w:val="00C22233"/>
    <w:rsid w:val="00C23E16"/>
    <w:rsid w:val="00C24496"/>
    <w:rsid w:val="00C27E37"/>
    <w:rsid w:val="00C321DB"/>
    <w:rsid w:val="00C32713"/>
    <w:rsid w:val="00C34883"/>
    <w:rsid w:val="00C351B8"/>
    <w:rsid w:val="00C37A11"/>
    <w:rsid w:val="00C40EBD"/>
    <w:rsid w:val="00C410D9"/>
    <w:rsid w:val="00C4183E"/>
    <w:rsid w:val="00C44DB7"/>
    <w:rsid w:val="00C4510A"/>
    <w:rsid w:val="00C47F2E"/>
    <w:rsid w:val="00C5206F"/>
    <w:rsid w:val="00C52BA6"/>
    <w:rsid w:val="00C53C56"/>
    <w:rsid w:val="00C54A42"/>
    <w:rsid w:val="00C54BA6"/>
    <w:rsid w:val="00C57A1A"/>
    <w:rsid w:val="00C60BBD"/>
    <w:rsid w:val="00C6258F"/>
    <w:rsid w:val="00C62C41"/>
    <w:rsid w:val="00C63DF6"/>
    <w:rsid w:val="00C63E58"/>
    <w:rsid w:val="00C6495E"/>
    <w:rsid w:val="00C658B5"/>
    <w:rsid w:val="00C670EE"/>
    <w:rsid w:val="00C67E3B"/>
    <w:rsid w:val="00C70084"/>
    <w:rsid w:val="00C70874"/>
    <w:rsid w:val="00C72C0B"/>
    <w:rsid w:val="00C73E03"/>
    <w:rsid w:val="00C7574A"/>
    <w:rsid w:val="00C75E88"/>
    <w:rsid w:val="00C7705D"/>
    <w:rsid w:val="00C8718B"/>
    <w:rsid w:val="00C872E4"/>
    <w:rsid w:val="00C90311"/>
    <w:rsid w:val="00C91346"/>
    <w:rsid w:val="00C91C26"/>
    <w:rsid w:val="00C9249D"/>
    <w:rsid w:val="00C9322B"/>
    <w:rsid w:val="00CA51CC"/>
    <w:rsid w:val="00CA7083"/>
    <w:rsid w:val="00CA7287"/>
    <w:rsid w:val="00CA73D5"/>
    <w:rsid w:val="00CB22E4"/>
    <w:rsid w:val="00CB36FF"/>
    <w:rsid w:val="00CB3F93"/>
    <w:rsid w:val="00CB5068"/>
    <w:rsid w:val="00CB5C3F"/>
    <w:rsid w:val="00CB7D2B"/>
    <w:rsid w:val="00CC1225"/>
    <w:rsid w:val="00CC1C87"/>
    <w:rsid w:val="00CC3000"/>
    <w:rsid w:val="00CC4859"/>
    <w:rsid w:val="00CC49F5"/>
    <w:rsid w:val="00CC7A35"/>
    <w:rsid w:val="00CD072A"/>
    <w:rsid w:val="00CD14BA"/>
    <w:rsid w:val="00CD40B1"/>
    <w:rsid w:val="00CD56A1"/>
    <w:rsid w:val="00CD6880"/>
    <w:rsid w:val="00CD6D45"/>
    <w:rsid w:val="00CD7CD2"/>
    <w:rsid w:val="00CD7F73"/>
    <w:rsid w:val="00CE26C5"/>
    <w:rsid w:val="00CE364C"/>
    <w:rsid w:val="00CE365C"/>
    <w:rsid w:val="00CE36AF"/>
    <w:rsid w:val="00CE3E10"/>
    <w:rsid w:val="00CE47F3"/>
    <w:rsid w:val="00CE5477"/>
    <w:rsid w:val="00CE54DD"/>
    <w:rsid w:val="00CE6A12"/>
    <w:rsid w:val="00CE7D3A"/>
    <w:rsid w:val="00CF0DA5"/>
    <w:rsid w:val="00CF11A1"/>
    <w:rsid w:val="00CF1517"/>
    <w:rsid w:val="00CF4892"/>
    <w:rsid w:val="00CF5BA1"/>
    <w:rsid w:val="00CF5C1C"/>
    <w:rsid w:val="00CF5D31"/>
    <w:rsid w:val="00CF5F3B"/>
    <w:rsid w:val="00CF791A"/>
    <w:rsid w:val="00D00513"/>
    <w:rsid w:val="00D00971"/>
    <w:rsid w:val="00D00D7D"/>
    <w:rsid w:val="00D0255A"/>
    <w:rsid w:val="00D032A4"/>
    <w:rsid w:val="00D139C8"/>
    <w:rsid w:val="00D1475A"/>
    <w:rsid w:val="00D166FD"/>
    <w:rsid w:val="00D17F81"/>
    <w:rsid w:val="00D21E40"/>
    <w:rsid w:val="00D22905"/>
    <w:rsid w:val="00D23CD3"/>
    <w:rsid w:val="00D24899"/>
    <w:rsid w:val="00D270B3"/>
    <w:rsid w:val="00D270E2"/>
    <w:rsid w:val="00D2758C"/>
    <w:rsid w:val="00D275CA"/>
    <w:rsid w:val="00D2789B"/>
    <w:rsid w:val="00D27E1A"/>
    <w:rsid w:val="00D3194B"/>
    <w:rsid w:val="00D33523"/>
    <w:rsid w:val="00D345AB"/>
    <w:rsid w:val="00D41566"/>
    <w:rsid w:val="00D427AD"/>
    <w:rsid w:val="00D458EC"/>
    <w:rsid w:val="00D4699D"/>
    <w:rsid w:val="00D46BDE"/>
    <w:rsid w:val="00D501B0"/>
    <w:rsid w:val="00D51332"/>
    <w:rsid w:val="00D52582"/>
    <w:rsid w:val="00D52736"/>
    <w:rsid w:val="00D56A0E"/>
    <w:rsid w:val="00D57AD3"/>
    <w:rsid w:val="00D57C4C"/>
    <w:rsid w:val="00D60444"/>
    <w:rsid w:val="00D62F25"/>
    <w:rsid w:val="00D635FE"/>
    <w:rsid w:val="00D65E96"/>
    <w:rsid w:val="00D66A7B"/>
    <w:rsid w:val="00D706B3"/>
    <w:rsid w:val="00D70798"/>
    <w:rsid w:val="00D7124D"/>
    <w:rsid w:val="00D717B0"/>
    <w:rsid w:val="00D720EE"/>
    <w:rsid w:val="00D7214A"/>
    <w:rsid w:val="00D729DE"/>
    <w:rsid w:val="00D72EA2"/>
    <w:rsid w:val="00D7328C"/>
    <w:rsid w:val="00D74C3C"/>
    <w:rsid w:val="00D74CA8"/>
    <w:rsid w:val="00D75B6A"/>
    <w:rsid w:val="00D778DF"/>
    <w:rsid w:val="00D84BDA"/>
    <w:rsid w:val="00D86D0D"/>
    <w:rsid w:val="00D86D9E"/>
    <w:rsid w:val="00D87013"/>
    <w:rsid w:val="00D876A8"/>
    <w:rsid w:val="00D87F26"/>
    <w:rsid w:val="00D913F0"/>
    <w:rsid w:val="00D93063"/>
    <w:rsid w:val="00D933B0"/>
    <w:rsid w:val="00D93DD8"/>
    <w:rsid w:val="00D94632"/>
    <w:rsid w:val="00D9480E"/>
    <w:rsid w:val="00D951FC"/>
    <w:rsid w:val="00D977E8"/>
    <w:rsid w:val="00D97B16"/>
    <w:rsid w:val="00DA119B"/>
    <w:rsid w:val="00DA3036"/>
    <w:rsid w:val="00DA5B6A"/>
    <w:rsid w:val="00DA61D4"/>
    <w:rsid w:val="00DA7C35"/>
    <w:rsid w:val="00DB1C89"/>
    <w:rsid w:val="00DB3763"/>
    <w:rsid w:val="00DB4029"/>
    <w:rsid w:val="00DB5F4D"/>
    <w:rsid w:val="00DB66F2"/>
    <w:rsid w:val="00DB6DA5"/>
    <w:rsid w:val="00DC076B"/>
    <w:rsid w:val="00DC186F"/>
    <w:rsid w:val="00DC252F"/>
    <w:rsid w:val="00DC4B0E"/>
    <w:rsid w:val="00DC6050"/>
    <w:rsid w:val="00DC694C"/>
    <w:rsid w:val="00DD0409"/>
    <w:rsid w:val="00DD1265"/>
    <w:rsid w:val="00DD3A9D"/>
    <w:rsid w:val="00DD43EA"/>
    <w:rsid w:val="00DD5B96"/>
    <w:rsid w:val="00DE2667"/>
    <w:rsid w:val="00DE2E86"/>
    <w:rsid w:val="00DE33A9"/>
    <w:rsid w:val="00DE6F44"/>
    <w:rsid w:val="00DF1B58"/>
    <w:rsid w:val="00DF54E1"/>
    <w:rsid w:val="00E009DA"/>
    <w:rsid w:val="00E015EA"/>
    <w:rsid w:val="00E037D9"/>
    <w:rsid w:val="00E03F04"/>
    <w:rsid w:val="00E04927"/>
    <w:rsid w:val="00E052AA"/>
    <w:rsid w:val="00E065EC"/>
    <w:rsid w:val="00E11A48"/>
    <w:rsid w:val="00E12287"/>
    <w:rsid w:val="00E12D1E"/>
    <w:rsid w:val="00E130EB"/>
    <w:rsid w:val="00E13652"/>
    <w:rsid w:val="00E13FF6"/>
    <w:rsid w:val="00E15D32"/>
    <w:rsid w:val="00E162CD"/>
    <w:rsid w:val="00E177AF"/>
    <w:rsid w:val="00E17FA5"/>
    <w:rsid w:val="00E20C4F"/>
    <w:rsid w:val="00E214E3"/>
    <w:rsid w:val="00E21BFE"/>
    <w:rsid w:val="00E25896"/>
    <w:rsid w:val="00E26930"/>
    <w:rsid w:val="00E27257"/>
    <w:rsid w:val="00E27F4F"/>
    <w:rsid w:val="00E428E3"/>
    <w:rsid w:val="00E42E64"/>
    <w:rsid w:val="00E449D0"/>
    <w:rsid w:val="00E44A34"/>
    <w:rsid w:val="00E4506A"/>
    <w:rsid w:val="00E505B7"/>
    <w:rsid w:val="00E538FB"/>
    <w:rsid w:val="00E53F99"/>
    <w:rsid w:val="00E5603A"/>
    <w:rsid w:val="00E56510"/>
    <w:rsid w:val="00E5671E"/>
    <w:rsid w:val="00E57335"/>
    <w:rsid w:val="00E57862"/>
    <w:rsid w:val="00E60F86"/>
    <w:rsid w:val="00E62EA8"/>
    <w:rsid w:val="00E6523C"/>
    <w:rsid w:val="00E66316"/>
    <w:rsid w:val="00E67A6E"/>
    <w:rsid w:val="00E70096"/>
    <w:rsid w:val="00E71B43"/>
    <w:rsid w:val="00E73A2A"/>
    <w:rsid w:val="00E7465A"/>
    <w:rsid w:val="00E74731"/>
    <w:rsid w:val="00E77D88"/>
    <w:rsid w:val="00E81612"/>
    <w:rsid w:val="00E87D18"/>
    <w:rsid w:val="00E87D62"/>
    <w:rsid w:val="00E90FBE"/>
    <w:rsid w:val="00E93FDD"/>
    <w:rsid w:val="00E9447B"/>
    <w:rsid w:val="00E959BD"/>
    <w:rsid w:val="00E97333"/>
    <w:rsid w:val="00EA2E7E"/>
    <w:rsid w:val="00EA30FE"/>
    <w:rsid w:val="00EA3941"/>
    <w:rsid w:val="00EA486E"/>
    <w:rsid w:val="00EA4FA3"/>
    <w:rsid w:val="00EA7810"/>
    <w:rsid w:val="00EB001B"/>
    <w:rsid w:val="00EB0E1F"/>
    <w:rsid w:val="00EB2479"/>
    <w:rsid w:val="00EB3082"/>
    <w:rsid w:val="00EB6967"/>
    <w:rsid w:val="00EB6C33"/>
    <w:rsid w:val="00ED2596"/>
    <w:rsid w:val="00ED4963"/>
    <w:rsid w:val="00ED6019"/>
    <w:rsid w:val="00ED7830"/>
    <w:rsid w:val="00EE199D"/>
    <w:rsid w:val="00EE1D3A"/>
    <w:rsid w:val="00EE3208"/>
    <w:rsid w:val="00EE3909"/>
    <w:rsid w:val="00EE5346"/>
    <w:rsid w:val="00EE6007"/>
    <w:rsid w:val="00EE78EE"/>
    <w:rsid w:val="00EE7E69"/>
    <w:rsid w:val="00EF3813"/>
    <w:rsid w:val="00EF4205"/>
    <w:rsid w:val="00EF50F7"/>
    <w:rsid w:val="00EF5572"/>
    <w:rsid w:val="00EF5939"/>
    <w:rsid w:val="00EF5B82"/>
    <w:rsid w:val="00EF6526"/>
    <w:rsid w:val="00F0143B"/>
    <w:rsid w:val="00F01714"/>
    <w:rsid w:val="00F0258F"/>
    <w:rsid w:val="00F027A4"/>
    <w:rsid w:val="00F02D06"/>
    <w:rsid w:val="00F056E5"/>
    <w:rsid w:val="00F063EA"/>
    <w:rsid w:val="00F06FDD"/>
    <w:rsid w:val="00F070F6"/>
    <w:rsid w:val="00F10819"/>
    <w:rsid w:val="00F11219"/>
    <w:rsid w:val="00F12CC3"/>
    <w:rsid w:val="00F16835"/>
    <w:rsid w:val="00F16F35"/>
    <w:rsid w:val="00F17559"/>
    <w:rsid w:val="00F17E98"/>
    <w:rsid w:val="00F20F76"/>
    <w:rsid w:val="00F2229D"/>
    <w:rsid w:val="00F231B3"/>
    <w:rsid w:val="00F242B8"/>
    <w:rsid w:val="00F25ABB"/>
    <w:rsid w:val="00F27963"/>
    <w:rsid w:val="00F30103"/>
    <w:rsid w:val="00F30446"/>
    <w:rsid w:val="00F336F8"/>
    <w:rsid w:val="00F34304"/>
    <w:rsid w:val="00F35B4C"/>
    <w:rsid w:val="00F35DDF"/>
    <w:rsid w:val="00F365E7"/>
    <w:rsid w:val="00F4135D"/>
    <w:rsid w:val="00F41F1B"/>
    <w:rsid w:val="00F431DA"/>
    <w:rsid w:val="00F46BD9"/>
    <w:rsid w:val="00F47DC1"/>
    <w:rsid w:val="00F507D0"/>
    <w:rsid w:val="00F50F76"/>
    <w:rsid w:val="00F530B1"/>
    <w:rsid w:val="00F54D93"/>
    <w:rsid w:val="00F558C8"/>
    <w:rsid w:val="00F56CA9"/>
    <w:rsid w:val="00F56FDF"/>
    <w:rsid w:val="00F60BE0"/>
    <w:rsid w:val="00F6280E"/>
    <w:rsid w:val="00F62828"/>
    <w:rsid w:val="00F65433"/>
    <w:rsid w:val="00F7050A"/>
    <w:rsid w:val="00F710D6"/>
    <w:rsid w:val="00F7281F"/>
    <w:rsid w:val="00F74F8D"/>
    <w:rsid w:val="00F75533"/>
    <w:rsid w:val="00F75885"/>
    <w:rsid w:val="00F76420"/>
    <w:rsid w:val="00F8036D"/>
    <w:rsid w:val="00F809DC"/>
    <w:rsid w:val="00F818F6"/>
    <w:rsid w:val="00F83DBE"/>
    <w:rsid w:val="00F86EB0"/>
    <w:rsid w:val="00F86FDC"/>
    <w:rsid w:val="00F918BD"/>
    <w:rsid w:val="00F9238C"/>
    <w:rsid w:val="00F92F8E"/>
    <w:rsid w:val="00F976D7"/>
    <w:rsid w:val="00FA33A3"/>
    <w:rsid w:val="00FA3811"/>
    <w:rsid w:val="00FA3B9F"/>
    <w:rsid w:val="00FA3F06"/>
    <w:rsid w:val="00FA4A26"/>
    <w:rsid w:val="00FA6835"/>
    <w:rsid w:val="00FA7084"/>
    <w:rsid w:val="00FA7BEF"/>
    <w:rsid w:val="00FB01E5"/>
    <w:rsid w:val="00FB1105"/>
    <w:rsid w:val="00FB1929"/>
    <w:rsid w:val="00FB596B"/>
    <w:rsid w:val="00FB5FD9"/>
    <w:rsid w:val="00FC073A"/>
    <w:rsid w:val="00FC351E"/>
    <w:rsid w:val="00FD2B14"/>
    <w:rsid w:val="00FD33AB"/>
    <w:rsid w:val="00FD4724"/>
    <w:rsid w:val="00FD4A68"/>
    <w:rsid w:val="00FD4A92"/>
    <w:rsid w:val="00FD534A"/>
    <w:rsid w:val="00FD5E6A"/>
    <w:rsid w:val="00FD61EA"/>
    <w:rsid w:val="00FD68ED"/>
    <w:rsid w:val="00FD7E00"/>
    <w:rsid w:val="00FE2824"/>
    <w:rsid w:val="00FE2F0E"/>
    <w:rsid w:val="00FE474F"/>
    <w:rsid w:val="00FE661F"/>
    <w:rsid w:val="00FF0400"/>
    <w:rsid w:val="00FF1746"/>
    <w:rsid w:val="00FF3D6B"/>
    <w:rsid w:val="00FF5407"/>
    <w:rsid w:val="00FF7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8361A9E"/>
  <w15:docId w15:val="{9C7CCFA3-87D1-4465-8C68-65B3539E1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Calibri" w:hAnsi="Arial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iPriority="0" w:unhideWhenUsed="1"/>
    <w:lsdException w:name="macro" w:semiHidden="1" w:uiPriority="0" w:unhideWhenUsed="1"/>
    <w:lsdException w:name="toa heading" w:semiHidden="1" w:uiPriority="0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nhideWhenUsed/>
    <w:qFormat/>
    <w:rsid w:val="00A3050A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semiHidden/>
    <w:unhideWhenUsed/>
    <w:qFormat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231DCA"/>
    <w:pPr>
      <w:keepNext/>
      <w:spacing w:before="240" w:line="240" w:lineRule="auto"/>
      <w:outlineLvl w:val="2"/>
    </w:pPr>
    <w:rPr>
      <w:rFonts w:eastAsia="Times New Roman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231DCA"/>
    <w:pPr>
      <w:keepNext/>
      <w:spacing w:before="240" w:line="240" w:lineRule="auto"/>
      <w:outlineLvl w:val="3"/>
    </w:pPr>
    <w:rPr>
      <w:rFonts w:eastAsia="Times New Roman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231DCA"/>
    <w:pPr>
      <w:spacing w:before="240" w:line="240" w:lineRule="auto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231DCA"/>
    <w:pPr>
      <w:spacing w:before="240" w:line="240" w:lineRule="auto"/>
      <w:outlineLvl w:val="5"/>
    </w:pPr>
    <w:rPr>
      <w:rFonts w:eastAsia="Times New Roman"/>
      <w:b/>
      <w:bCs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231DCA"/>
    <w:pPr>
      <w:spacing w:before="240" w:line="240" w:lineRule="auto"/>
      <w:outlineLvl w:val="6"/>
    </w:pPr>
    <w:rPr>
      <w:rFonts w:eastAsia="Times New Roman"/>
      <w:sz w:val="20"/>
      <w:szCs w:val="24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231DCA"/>
    <w:pPr>
      <w:spacing w:before="240" w:line="240" w:lineRule="auto"/>
      <w:outlineLvl w:val="7"/>
    </w:pPr>
    <w:rPr>
      <w:rFonts w:eastAsia="Times New Roman"/>
      <w:i/>
      <w:iCs/>
      <w:sz w:val="20"/>
      <w:szCs w:val="24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231DCA"/>
    <w:pPr>
      <w:spacing w:before="240" w:line="240" w:lineRule="auto"/>
      <w:outlineLvl w:val="8"/>
    </w:pPr>
    <w:rPr>
      <w:rFonts w:eastAsia="Times New Roman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semiHidden/>
    <w:rsid w:val="00BF76BE"/>
    <w:rPr>
      <w:rFonts w:ascii="Cambria" w:eastAsia="Times New Roman" w:hAnsi="Cambria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semiHidden/>
    <w:rsid w:val="00BF76BE"/>
    <w:rPr>
      <w:rFonts w:ascii="Cambria" w:eastAsia="Times New Roman" w:hAnsi="Cambria"/>
      <w:b/>
      <w:bCs/>
      <w:color w:val="4F81BD"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BodyText"/>
    <w:next w:val="Normal"/>
    <w:qFormat/>
    <w:rsid w:val="00F242B8"/>
    <w:pPr>
      <w:widowControl w:val="0"/>
      <w:numPr>
        <w:numId w:val="3"/>
      </w:numPr>
      <w:spacing w:before="240"/>
      <w:outlineLvl w:val="0"/>
    </w:pPr>
    <w:rPr>
      <w:b/>
      <w:bCs/>
      <w:iCs/>
      <w:sz w:val="24"/>
    </w:rPr>
  </w:style>
  <w:style w:type="paragraph" w:customStyle="1" w:styleId="LabTitle">
    <w:name w:val="Lab Title"/>
    <w:basedOn w:val="Normal"/>
    <w:link w:val="LabTitleChar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Heading2"/>
    <w:next w:val="BodyTextL25"/>
    <w:qFormat/>
    <w:rsid w:val="00603C52"/>
    <w:pPr>
      <w:numPr>
        <w:ilvl w:val="2"/>
        <w:numId w:val="2"/>
      </w:numPr>
      <w:spacing w:before="240" w:after="120"/>
    </w:pPr>
    <w:rPr>
      <w:rFonts w:ascii="Arial" w:hAnsi="Arial"/>
      <w:color w:val="auto"/>
      <w:sz w:val="24"/>
    </w:rPr>
  </w:style>
  <w:style w:type="paragraph" w:styleId="Header">
    <w:name w:val="header"/>
    <w:basedOn w:val="Normal"/>
    <w:link w:val="HeaderChar"/>
    <w:unhideWhenUsed/>
    <w:rsid w:val="008402F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8402F2"/>
    <w:rPr>
      <w:sz w:val="22"/>
      <w:szCs w:val="22"/>
    </w:rPr>
  </w:style>
  <w:style w:type="paragraph" w:styleId="Footer">
    <w:name w:val="footer"/>
    <w:basedOn w:val="Normal"/>
    <w:link w:val="FooterChar"/>
    <w:autoRedefine/>
    <w:uiPriority w:val="99"/>
    <w:unhideWhenUsed/>
    <w:rsid w:val="00882B63"/>
    <w:pPr>
      <w:tabs>
        <w:tab w:val="left" w:pos="5760"/>
        <w:tab w:val="right" w:pos="10080"/>
        <w:tab w:val="right" w:pos="1080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uiPriority w:val="99"/>
    <w:rsid w:val="00882B63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A74EAF"/>
    <w:pPr>
      <w:numPr>
        <w:numId w:val="5"/>
      </w:numPr>
      <w:ind w:left="1440"/>
    </w:pPr>
    <w:rPr>
      <w:sz w:val="20"/>
    </w:rPr>
  </w:style>
  <w:style w:type="paragraph" w:customStyle="1" w:styleId="InstNoteRed">
    <w:name w:val="Inst Note Red"/>
    <w:basedOn w:val="Normal"/>
    <w:qFormat/>
    <w:rsid w:val="00231DCA"/>
    <w:pPr>
      <w:spacing w:line="240" w:lineRule="auto"/>
    </w:pPr>
    <w:rPr>
      <w:color w:val="FF0000"/>
      <w:sz w:val="20"/>
    </w:rPr>
  </w:style>
  <w:style w:type="paragraph" w:customStyle="1" w:styleId="PartHead">
    <w:name w:val="Part Head"/>
    <w:basedOn w:val="Normal"/>
    <w:next w:val="BodyTextL25"/>
    <w:qFormat/>
    <w:rsid w:val="008402F2"/>
    <w:pPr>
      <w:keepNext/>
      <w:numPr>
        <w:numId w:val="2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012C22"/>
    <w:pPr>
      <w:numPr>
        <w:ilvl w:val="3"/>
        <w:numId w:val="2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link w:val="CMDChar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Normal"/>
    <w:qFormat/>
    <w:rsid w:val="00D778DF"/>
    <w:pPr>
      <w:spacing w:before="120" w:after="120" w:line="240" w:lineRule="auto"/>
      <w:ind w:left="360"/>
    </w:pPr>
    <w:rPr>
      <w:sz w:val="20"/>
    </w:rPr>
  </w:style>
  <w:style w:type="paragraph" w:customStyle="1" w:styleId="InstNoteRedL50">
    <w:name w:val="Inst Note Red L50"/>
    <w:basedOn w:val="InstNoteRed"/>
    <w:next w:val="Normal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012C22"/>
    <w:pPr>
      <w:numPr>
        <w:ilvl w:val="4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012C22"/>
    <w:pPr>
      <w:numPr>
        <w:numId w:val="4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3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3"/>
      </w:numPr>
    </w:pPr>
  </w:style>
  <w:style w:type="paragraph" w:customStyle="1" w:styleId="TaskHead">
    <w:name w:val="Task Head"/>
    <w:basedOn w:val="PartHead"/>
    <w:next w:val="BodyTextL25"/>
    <w:rsid w:val="00012C22"/>
    <w:pPr>
      <w:numPr>
        <w:ilvl w:val="1"/>
      </w:numPr>
    </w:pPr>
    <w:rPr>
      <w:sz w:val="24"/>
    </w:rPr>
  </w:style>
  <w:style w:type="character" w:customStyle="1" w:styleId="Heading4Char">
    <w:name w:val="Heading 4 Char"/>
    <w:basedOn w:val="DefaultParagraphFont"/>
    <w:link w:val="Heading4"/>
    <w:semiHidden/>
    <w:rsid w:val="00BF76BE"/>
    <w:rPr>
      <w:rFonts w:eastAsia="Times New Roman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semiHidden/>
    <w:rsid w:val="00BF76BE"/>
    <w:rPr>
      <w:rFonts w:eastAsia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semiHidden/>
    <w:rsid w:val="00BF76BE"/>
    <w:rPr>
      <w:rFonts w:eastAsia="Times New Roman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semiHidden/>
    <w:rsid w:val="00BF76BE"/>
    <w:rPr>
      <w:rFonts w:eastAsia="Times New Roman"/>
      <w:szCs w:val="24"/>
    </w:rPr>
  </w:style>
  <w:style w:type="character" w:customStyle="1" w:styleId="Heading8Char">
    <w:name w:val="Heading 8 Char"/>
    <w:basedOn w:val="DefaultParagraphFont"/>
    <w:link w:val="Heading8"/>
    <w:semiHidden/>
    <w:rsid w:val="00BF76BE"/>
    <w:rPr>
      <w:rFonts w:eastAsia="Times New Roman"/>
      <w:i/>
      <w:iCs/>
      <w:szCs w:val="24"/>
    </w:rPr>
  </w:style>
  <w:style w:type="character" w:customStyle="1" w:styleId="Heading9Char">
    <w:name w:val="Heading 9 Char"/>
    <w:basedOn w:val="DefaultParagraphFont"/>
    <w:link w:val="Heading9"/>
    <w:semiHidden/>
    <w:rsid w:val="00BF76BE"/>
    <w:rPr>
      <w:rFonts w:eastAsia="Times New Roman" w:cs="Arial"/>
      <w:sz w:val="22"/>
      <w:szCs w:val="22"/>
    </w:rPr>
  </w:style>
  <w:style w:type="character" w:customStyle="1" w:styleId="Heading3Char">
    <w:name w:val="Heading 3 Char"/>
    <w:link w:val="Heading3"/>
    <w:semiHidden/>
    <w:rsid w:val="00BF76BE"/>
    <w:rPr>
      <w:rFonts w:eastAsia="Times New Roman"/>
      <w:b/>
      <w:bCs/>
      <w:sz w:val="26"/>
      <w:szCs w:val="26"/>
    </w:rPr>
  </w:style>
  <w:style w:type="character" w:customStyle="1" w:styleId="LabTitleChar">
    <w:name w:val="Lab Title Char"/>
    <w:link w:val="LabTitle"/>
    <w:rsid w:val="00231DCA"/>
    <w:rPr>
      <w:b/>
      <w:sz w:val="32"/>
      <w:szCs w:val="22"/>
    </w:rPr>
  </w:style>
  <w:style w:type="paragraph" w:styleId="EndnoteText">
    <w:name w:val="endnote text"/>
    <w:basedOn w:val="Normal"/>
    <w:link w:val="EndnoteTextChar"/>
    <w:semiHidden/>
    <w:rsid w:val="00231DCA"/>
    <w:pPr>
      <w:spacing w:before="0" w:after="0" w:line="240" w:lineRule="auto"/>
    </w:pPr>
    <w:rPr>
      <w:rFonts w:eastAsia="Times New Roman"/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semiHidden/>
    <w:rsid w:val="00231DCA"/>
    <w:rPr>
      <w:rFonts w:eastAsia="Times New Roman"/>
    </w:rPr>
  </w:style>
  <w:style w:type="paragraph" w:styleId="FootnoteText">
    <w:name w:val="footnote text"/>
    <w:basedOn w:val="Normal"/>
    <w:link w:val="FootnoteTextChar"/>
    <w:semiHidden/>
    <w:rsid w:val="00231DCA"/>
    <w:pPr>
      <w:spacing w:before="0" w:after="0" w:line="240" w:lineRule="auto"/>
    </w:pPr>
    <w:rPr>
      <w:rFonts w:eastAsia="Times New Roman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231DCA"/>
    <w:rPr>
      <w:rFonts w:eastAsia="Times New Roman"/>
    </w:rPr>
  </w:style>
  <w:style w:type="paragraph" w:styleId="Index1">
    <w:name w:val="index 1"/>
    <w:basedOn w:val="Normal"/>
    <w:next w:val="Normal"/>
    <w:autoRedefine/>
    <w:semiHidden/>
    <w:rsid w:val="00231DCA"/>
    <w:pPr>
      <w:spacing w:before="0" w:after="0" w:line="240" w:lineRule="auto"/>
      <w:ind w:left="240" w:hanging="240"/>
    </w:pPr>
    <w:rPr>
      <w:rFonts w:eastAsia="Times New Roman"/>
      <w:sz w:val="20"/>
      <w:szCs w:val="24"/>
    </w:rPr>
  </w:style>
  <w:style w:type="paragraph" w:styleId="Index2">
    <w:name w:val="index 2"/>
    <w:basedOn w:val="Normal"/>
    <w:next w:val="Normal"/>
    <w:autoRedefine/>
    <w:semiHidden/>
    <w:rsid w:val="00231DCA"/>
    <w:pPr>
      <w:spacing w:before="0" w:after="0" w:line="240" w:lineRule="auto"/>
      <w:ind w:left="480" w:hanging="240"/>
    </w:pPr>
    <w:rPr>
      <w:rFonts w:eastAsia="Times New Roman"/>
      <w:sz w:val="20"/>
      <w:szCs w:val="24"/>
    </w:rPr>
  </w:style>
  <w:style w:type="paragraph" w:styleId="Index3">
    <w:name w:val="index 3"/>
    <w:basedOn w:val="Normal"/>
    <w:next w:val="Normal"/>
    <w:autoRedefine/>
    <w:semiHidden/>
    <w:rsid w:val="00231DCA"/>
    <w:pPr>
      <w:spacing w:before="0" w:after="0" w:line="240" w:lineRule="auto"/>
      <w:ind w:left="720" w:hanging="240"/>
    </w:pPr>
    <w:rPr>
      <w:rFonts w:eastAsia="Times New Roman"/>
      <w:sz w:val="20"/>
      <w:szCs w:val="24"/>
    </w:rPr>
  </w:style>
  <w:style w:type="paragraph" w:styleId="Index4">
    <w:name w:val="index 4"/>
    <w:basedOn w:val="Normal"/>
    <w:next w:val="Normal"/>
    <w:autoRedefine/>
    <w:semiHidden/>
    <w:rsid w:val="00231DCA"/>
    <w:pPr>
      <w:spacing w:before="0" w:after="0" w:line="240" w:lineRule="auto"/>
      <w:ind w:left="960" w:hanging="240"/>
    </w:pPr>
    <w:rPr>
      <w:rFonts w:eastAsia="Times New Roman"/>
      <w:sz w:val="20"/>
      <w:szCs w:val="24"/>
    </w:rPr>
  </w:style>
  <w:style w:type="paragraph" w:styleId="Index5">
    <w:name w:val="index 5"/>
    <w:basedOn w:val="Normal"/>
    <w:next w:val="Normal"/>
    <w:autoRedefine/>
    <w:semiHidden/>
    <w:rsid w:val="00231DCA"/>
    <w:pPr>
      <w:spacing w:before="0" w:after="0" w:line="240" w:lineRule="auto"/>
      <w:ind w:left="1200" w:hanging="240"/>
    </w:pPr>
    <w:rPr>
      <w:rFonts w:eastAsia="Times New Roman"/>
      <w:sz w:val="20"/>
      <w:szCs w:val="24"/>
    </w:rPr>
  </w:style>
  <w:style w:type="paragraph" w:styleId="Index6">
    <w:name w:val="index 6"/>
    <w:basedOn w:val="Normal"/>
    <w:next w:val="Normal"/>
    <w:autoRedefine/>
    <w:semiHidden/>
    <w:rsid w:val="00231DCA"/>
    <w:pPr>
      <w:spacing w:before="0" w:after="0" w:line="240" w:lineRule="auto"/>
      <w:ind w:left="1440" w:hanging="240"/>
    </w:pPr>
    <w:rPr>
      <w:rFonts w:eastAsia="Times New Roman"/>
      <w:sz w:val="20"/>
      <w:szCs w:val="24"/>
    </w:rPr>
  </w:style>
  <w:style w:type="paragraph" w:styleId="Index7">
    <w:name w:val="index 7"/>
    <w:basedOn w:val="Normal"/>
    <w:next w:val="Normal"/>
    <w:autoRedefine/>
    <w:semiHidden/>
    <w:rsid w:val="00231DCA"/>
    <w:pPr>
      <w:spacing w:before="0" w:after="0" w:line="240" w:lineRule="auto"/>
      <w:ind w:left="1680" w:hanging="240"/>
    </w:pPr>
    <w:rPr>
      <w:rFonts w:eastAsia="Times New Roman"/>
      <w:sz w:val="20"/>
      <w:szCs w:val="24"/>
    </w:rPr>
  </w:style>
  <w:style w:type="paragraph" w:styleId="Index8">
    <w:name w:val="index 8"/>
    <w:basedOn w:val="Normal"/>
    <w:next w:val="Normal"/>
    <w:autoRedefine/>
    <w:semiHidden/>
    <w:rsid w:val="00231DCA"/>
    <w:pPr>
      <w:spacing w:before="0" w:after="0" w:line="240" w:lineRule="auto"/>
      <w:ind w:left="1920" w:hanging="240"/>
    </w:pPr>
    <w:rPr>
      <w:rFonts w:eastAsia="Times New Roman"/>
      <w:sz w:val="20"/>
      <w:szCs w:val="24"/>
    </w:rPr>
  </w:style>
  <w:style w:type="paragraph" w:styleId="Index9">
    <w:name w:val="index 9"/>
    <w:basedOn w:val="Normal"/>
    <w:next w:val="Normal"/>
    <w:autoRedefine/>
    <w:semiHidden/>
    <w:rsid w:val="00231DCA"/>
    <w:pPr>
      <w:spacing w:before="0" w:after="0" w:line="240" w:lineRule="auto"/>
      <w:ind w:left="2160" w:hanging="240"/>
    </w:pPr>
    <w:rPr>
      <w:rFonts w:eastAsia="Times New Roman"/>
      <w:sz w:val="20"/>
      <w:szCs w:val="24"/>
    </w:rPr>
  </w:style>
  <w:style w:type="paragraph" w:styleId="IndexHeading">
    <w:name w:val="index heading"/>
    <w:basedOn w:val="Normal"/>
    <w:next w:val="Index1"/>
    <w:semiHidden/>
    <w:rsid w:val="00231DCA"/>
    <w:pPr>
      <w:spacing w:before="0" w:after="0" w:line="240" w:lineRule="auto"/>
    </w:pPr>
    <w:rPr>
      <w:rFonts w:eastAsia="Times New Roman" w:cs="Arial"/>
      <w:b/>
      <w:bCs/>
      <w:sz w:val="20"/>
      <w:szCs w:val="24"/>
    </w:rPr>
  </w:style>
  <w:style w:type="paragraph" w:styleId="MacroText">
    <w:name w:val="macro"/>
    <w:link w:val="MacroTextChar"/>
    <w:semiHidden/>
    <w:rsid w:val="00231DC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eastAsia="Times New Roman" w:hAnsi="Courier New" w:cs="Courier New"/>
    </w:rPr>
  </w:style>
  <w:style w:type="character" w:customStyle="1" w:styleId="MacroTextChar">
    <w:name w:val="Macro Text Char"/>
    <w:basedOn w:val="DefaultParagraphFont"/>
    <w:link w:val="MacroText"/>
    <w:semiHidden/>
    <w:rsid w:val="00231DCA"/>
    <w:rPr>
      <w:rFonts w:ascii="Courier New" w:eastAsia="Times New Roman" w:hAnsi="Courier New" w:cs="Courier New"/>
      <w:lang w:val="en-US" w:eastAsia="en-US" w:bidi="ar-SA"/>
    </w:rPr>
  </w:style>
  <w:style w:type="paragraph" w:styleId="TableofAuthorities">
    <w:name w:val="table of authorities"/>
    <w:basedOn w:val="Normal"/>
    <w:next w:val="Normal"/>
    <w:semiHidden/>
    <w:rsid w:val="00231DCA"/>
    <w:pPr>
      <w:spacing w:before="0" w:after="0" w:line="240" w:lineRule="auto"/>
      <w:ind w:left="240" w:hanging="240"/>
    </w:pPr>
    <w:rPr>
      <w:rFonts w:eastAsia="Times New Roman"/>
      <w:sz w:val="20"/>
      <w:szCs w:val="24"/>
    </w:rPr>
  </w:style>
  <w:style w:type="paragraph" w:styleId="TableofFigures">
    <w:name w:val="table of figures"/>
    <w:basedOn w:val="Normal"/>
    <w:next w:val="Normal"/>
    <w:semiHidden/>
    <w:rsid w:val="00231DCA"/>
    <w:pPr>
      <w:spacing w:before="0" w:after="0" w:line="240" w:lineRule="auto"/>
      <w:ind w:left="480" w:hanging="480"/>
    </w:pPr>
    <w:rPr>
      <w:rFonts w:eastAsia="Times New Roman"/>
      <w:sz w:val="20"/>
      <w:szCs w:val="24"/>
    </w:rPr>
  </w:style>
  <w:style w:type="paragraph" w:styleId="TOAHeading">
    <w:name w:val="toa heading"/>
    <w:basedOn w:val="Normal"/>
    <w:next w:val="Normal"/>
    <w:semiHidden/>
    <w:rsid w:val="00231DCA"/>
    <w:pPr>
      <w:spacing w:before="120" w:after="0" w:line="240" w:lineRule="auto"/>
    </w:pPr>
    <w:rPr>
      <w:rFonts w:eastAsia="Times New Roman" w:cs="Arial"/>
      <w:b/>
      <w:bCs/>
      <w:sz w:val="20"/>
      <w:szCs w:val="24"/>
    </w:rPr>
  </w:style>
  <w:style w:type="paragraph" w:styleId="TOC1">
    <w:name w:val="toc 1"/>
    <w:basedOn w:val="Normal"/>
    <w:next w:val="Normal"/>
    <w:autoRedefine/>
    <w:semiHidden/>
    <w:rsid w:val="00231DCA"/>
    <w:pPr>
      <w:spacing w:before="0" w:after="0" w:line="240" w:lineRule="auto"/>
    </w:pPr>
    <w:rPr>
      <w:rFonts w:eastAsia="Times New Roman"/>
      <w:sz w:val="20"/>
      <w:szCs w:val="24"/>
    </w:rPr>
  </w:style>
  <w:style w:type="paragraph" w:styleId="TOC2">
    <w:name w:val="toc 2"/>
    <w:basedOn w:val="Normal"/>
    <w:next w:val="Normal"/>
    <w:autoRedefine/>
    <w:semiHidden/>
    <w:rsid w:val="00231DCA"/>
    <w:pPr>
      <w:spacing w:before="0" w:after="0" w:line="240" w:lineRule="auto"/>
      <w:ind w:left="240"/>
    </w:pPr>
    <w:rPr>
      <w:rFonts w:eastAsia="Times New Roman"/>
      <w:sz w:val="20"/>
      <w:szCs w:val="24"/>
    </w:rPr>
  </w:style>
  <w:style w:type="paragraph" w:styleId="TOC3">
    <w:name w:val="toc 3"/>
    <w:basedOn w:val="Normal"/>
    <w:next w:val="Normal"/>
    <w:autoRedefine/>
    <w:semiHidden/>
    <w:rsid w:val="00231DCA"/>
    <w:pPr>
      <w:spacing w:before="0" w:after="0" w:line="240" w:lineRule="auto"/>
      <w:ind w:left="480"/>
    </w:pPr>
    <w:rPr>
      <w:rFonts w:eastAsia="Times New Roman"/>
      <w:sz w:val="20"/>
      <w:szCs w:val="24"/>
    </w:rPr>
  </w:style>
  <w:style w:type="paragraph" w:styleId="TOC4">
    <w:name w:val="toc 4"/>
    <w:basedOn w:val="Normal"/>
    <w:next w:val="Normal"/>
    <w:autoRedefine/>
    <w:semiHidden/>
    <w:rsid w:val="00231DCA"/>
    <w:pPr>
      <w:spacing w:before="0" w:after="0" w:line="240" w:lineRule="auto"/>
      <w:ind w:left="720"/>
    </w:pPr>
    <w:rPr>
      <w:rFonts w:eastAsia="Times New Roman"/>
      <w:sz w:val="20"/>
      <w:szCs w:val="24"/>
    </w:rPr>
  </w:style>
  <w:style w:type="paragraph" w:styleId="TOC5">
    <w:name w:val="toc 5"/>
    <w:basedOn w:val="Normal"/>
    <w:next w:val="Normal"/>
    <w:autoRedefine/>
    <w:semiHidden/>
    <w:rsid w:val="00231DCA"/>
    <w:pPr>
      <w:spacing w:before="0" w:after="0" w:line="240" w:lineRule="auto"/>
      <w:ind w:left="960"/>
    </w:pPr>
    <w:rPr>
      <w:rFonts w:eastAsia="Times New Roman"/>
      <w:sz w:val="20"/>
      <w:szCs w:val="24"/>
    </w:rPr>
  </w:style>
  <w:style w:type="paragraph" w:styleId="TOC6">
    <w:name w:val="toc 6"/>
    <w:basedOn w:val="Normal"/>
    <w:next w:val="Normal"/>
    <w:autoRedefine/>
    <w:semiHidden/>
    <w:rsid w:val="00231DCA"/>
    <w:pPr>
      <w:spacing w:before="0" w:after="0" w:line="240" w:lineRule="auto"/>
      <w:ind w:left="1200"/>
    </w:pPr>
    <w:rPr>
      <w:rFonts w:eastAsia="Times New Roman"/>
      <w:sz w:val="20"/>
      <w:szCs w:val="24"/>
    </w:rPr>
  </w:style>
  <w:style w:type="paragraph" w:styleId="TOC7">
    <w:name w:val="toc 7"/>
    <w:basedOn w:val="Normal"/>
    <w:next w:val="Normal"/>
    <w:autoRedefine/>
    <w:semiHidden/>
    <w:rsid w:val="00231DCA"/>
    <w:pPr>
      <w:spacing w:before="0" w:after="0" w:line="240" w:lineRule="auto"/>
      <w:ind w:left="1440"/>
    </w:pPr>
    <w:rPr>
      <w:rFonts w:eastAsia="Times New Roman"/>
      <w:sz w:val="20"/>
      <w:szCs w:val="24"/>
    </w:rPr>
  </w:style>
  <w:style w:type="paragraph" w:styleId="TOC8">
    <w:name w:val="toc 8"/>
    <w:basedOn w:val="Normal"/>
    <w:next w:val="Normal"/>
    <w:autoRedefine/>
    <w:semiHidden/>
    <w:rsid w:val="00231DCA"/>
    <w:pPr>
      <w:spacing w:before="0" w:after="0" w:line="240" w:lineRule="auto"/>
      <w:ind w:left="1680"/>
    </w:pPr>
    <w:rPr>
      <w:rFonts w:eastAsia="Times New Roman"/>
      <w:sz w:val="20"/>
      <w:szCs w:val="24"/>
    </w:rPr>
  </w:style>
  <w:style w:type="paragraph" w:styleId="TOC9">
    <w:name w:val="toc 9"/>
    <w:basedOn w:val="Normal"/>
    <w:next w:val="Normal"/>
    <w:autoRedefine/>
    <w:semiHidden/>
    <w:rsid w:val="00231DCA"/>
    <w:pPr>
      <w:spacing w:before="0" w:after="0" w:line="240" w:lineRule="auto"/>
      <w:ind w:left="1920"/>
    </w:pPr>
    <w:rPr>
      <w:rFonts w:eastAsia="Times New Roman"/>
      <w:sz w:val="20"/>
      <w:szCs w:val="24"/>
    </w:rPr>
  </w:style>
  <w:style w:type="paragraph" w:styleId="BodyText">
    <w:name w:val="Body Text"/>
    <w:basedOn w:val="Normal"/>
    <w:link w:val="BodyTextChar"/>
    <w:rsid w:val="00231DCA"/>
    <w:pPr>
      <w:spacing w:before="0" w:after="120" w:line="240" w:lineRule="auto"/>
    </w:pPr>
    <w:rPr>
      <w:rFonts w:eastAsia="Times New Roman"/>
      <w:sz w:val="20"/>
      <w:szCs w:val="24"/>
    </w:rPr>
  </w:style>
  <w:style w:type="character" w:customStyle="1" w:styleId="BodyTextChar">
    <w:name w:val="Body Text Char"/>
    <w:link w:val="BodyText"/>
    <w:rsid w:val="00231DCA"/>
    <w:rPr>
      <w:rFonts w:eastAsia="Times New Roman" w:cs="Arial"/>
      <w:szCs w:val="24"/>
    </w:rPr>
  </w:style>
  <w:style w:type="paragraph" w:customStyle="1" w:styleId="ColorfulShading-Accent11">
    <w:name w:val="Colorful Shading - Accent 11"/>
    <w:hidden/>
    <w:semiHidden/>
    <w:rsid w:val="00231DCA"/>
    <w:rPr>
      <w:rFonts w:eastAsia="Times New Roman" w:cs="Arial"/>
    </w:rPr>
  </w:style>
  <w:style w:type="paragraph" w:customStyle="1" w:styleId="CMDBold">
    <w:name w:val="CMD Bold"/>
    <w:basedOn w:val="CMD"/>
    <w:next w:val="BodyTextL50"/>
    <w:link w:val="CMDBoldChar"/>
    <w:qFormat/>
    <w:rsid w:val="00C73E03"/>
    <w:rPr>
      <w:b/>
    </w:rPr>
  </w:style>
  <w:style w:type="paragraph" w:customStyle="1" w:styleId="BodyTextBold">
    <w:name w:val="Body Text Bold"/>
    <w:basedOn w:val="BodyText"/>
    <w:next w:val="BodyTextL25"/>
    <w:link w:val="BodyTextBoldChar"/>
    <w:qFormat/>
    <w:rsid w:val="001B4AA0"/>
    <w:pPr>
      <w:spacing w:before="240"/>
    </w:pPr>
    <w:rPr>
      <w:b/>
    </w:rPr>
  </w:style>
  <w:style w:type="character" w:customStyle="1" w:styleId="CMDChar">
    <w:name w:val="CMD Char"/>
    <w:basedOn w:val="DefaultParagraphFont"/>
    <w:link w:val="CMD"/>
    <w:rsid w:val="00C73E03"/>
    <w:rPr>
      <w:rFonts w:ascii="Courier New" w:hAnsi="Courier New"/>
      <w:szCs w:val="22"/>
    </w:rPr>
  </w:style>
  <w:style w:type="character" w:customStyle="1" w:styleId="CMDBoldChar">
    <w:name w:val="CMD Bold Char"/>
    <w:basedOn w:val="CMDChar"/>
    <w:link w:val="CMDBold"/>
    <w:rsid w:val="00C73E03"/>
    <w:rPr>
      <w:rFonts w:ascii="Courier New" w:hAnsi="Courier New"/>
      <w:b/>
      <w:szCs w:val="22"/>
    </w:rPr>
  </w:style>
  <w:style w:type="character" w:customStyle="1" w:styleId="BodyTextBoldChar">
    <w:name w:val="Body Text Bold Char"/>
    <w:basedOn w:val="BodyTextChar"/>
    <w:link w:val="BodyTextBold"/>
    <w:rsid w:val="001B4AA0"/>
    <w:rPr>
      <w:rFonts w:eastAsia="Times New Roman" w:cs="Arial"/>
      <w:b/>
      <w:szCs w:val="24"/>
    </w:rPr>
  </w:style>
  <w:style w:type="paragraph" w:styleId="Revision">
    <w:name w:val="Revision"/>
    <w:hidden/>
    <w:uiPriority w:val="99"/>
    <w:semiHidden/>
    <w:rsid w:val="00B20D0A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0B0C9C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semiHidden/>
    <w:unhideWhenUsed/>
    <w:rsid w:val="00CD6D45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690555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F14D6"/>
    <w:rPr>
      <w:color w:val="808080"/>
      <w:shd w:val="clear" w:color="auto" w:fill="E6E6E6"/>
    </w:rPr>
  </w:style>
  <w:style w:type="paragraph" w:customStyle="1" w:styleId="Bulletlevel12">
    <w:name w:val="Bullet level 12"/>
    <w:basedOn w:val="Bulletlevel1"/>
    <w:qFormat/>
    <w:rsid w:val="00A74EAF"/>
    <w:pPr>
      <w:ind w:left="1080"/>
    </w:pPr>
  </w:style>
  <w:style w:type="paragraph" w:customStyle="1" w:styleId="BodyTextL75">
    <w:name w:val="Body Text L75"/>
    <w:basedOn w:val="BodyTextL50"/>
    <w:qFormat/>
    <w:rsid w:val="00A3050A"/>
    <w:pPr>
      <w:ind w:left="1080"/>
    </w:pPr>
    <w:rPr>
      <w:shd w:val="clear" w:color="auto" w:fill="FFFFFF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B5051B"/>
    <w:rPr>
      <w:color w:val="808080"/>
      <w:shd w:val="clear" w:color="auto" w:fill="E6E6E6"/>
    </w:rPr>
  </w:style>
  <w:style w:type="table" w:customStyle="1" w:styleId="GridTable4-Accent11">
    <w:name w:val="Grid Table 4 - Accent 11"/>
    <w:basedOn w:val="TableList4"/>
    <w:uiPriority w:val="49"/>
    <w:rsid w:val="00711C12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rPr>
      <w:cantSplit/>
    </w:trPr>
    <w:tcPr>
      <w:shd w:val="clear" w:color="auto" w:fill="FFFFFF" w:themeFill="background1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Style1">
    <w:name w:val="Style1"/>
    <w:basedOn w:val="TableNormal"/>
    <w:uiPriority w:val="99"/>
    <w:rsid w:val="00112D2B"/>
    <w:tblPr/>
    <w:trPr>
      <w:cantSplit/>
    </w:trPr>
  </w:style>
  <w:style w:type="table" w:styleId="TableList4">
    <w:name w:val="Table List 4"/>
    <w:basedOn w:val="TableNormal"/>
    <w:uiPriority w:val="99"/>
    <w:semiHidden/>
    <w:unhideWhenUsed/>
    <w:rsid w:val="00711C12"/>
    <w:pPr>
      <w:spacing w:before="60" w:after="60" w:line="276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6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73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63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8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2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87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2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66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96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3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8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8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37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90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84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08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9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7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4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3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5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8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0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0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8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8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7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3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4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25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87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1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26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5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0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ebex.com/products/teams/index.html" TargetMode="External"/><Relationship Id="rId13" Type="http://schemas.openxmlformats.org/officeDocument/2006/relationships/image" Target="media/image2.png"/><Relationship Id="rId18" Type="http://schemas.openxmlformats.org/officeDocument/2006/relationships/hyperlink" Target="https://developer.webex.com/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cisco.com/c/sk_sk/solutions/spark/index.html#~stickynav=1" TargetMode="External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hyperlink" Target="sqtest-ciscospark-sheyda@squared.example.com" TargetMode="External"/><Relationship Id="rId23" Type="http://schemas.openxmlformats.org/officeDocument/2006/relationships/footer" Target="footer1.xml"/><Relationship Id="rId10" Type="http://schemas.openxmlformats.org/officeDocument/2006/relationships/hyperlink" Target="https://www.youtube.com/watch?v=OavRKkN8ir4" TargetMode="Externa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yperlink" Target="https://www.webex.com/products/teams/index.html" TargetMode="External"/><Relationship Id="rId14" Type="http://schemas.openxmlformats.org/officeDocument/2006/relationships/hyperlink" Target="mailto:sqtest-ciscospark-travis@squared.example.com" TargetMode="External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pennock\AppData\Roaming\Microsoft\Templates\Lab_Template%20-%20ILM_201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D065D9A-6FB2-49A5-8D52-F52064DC84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Lab_Template - ILM_2017.dotx</Template>
  <TotalTime>192</TotalTime>
  <Pages>5</Pages>
  <Words>814</Words>
  <Characters>4645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Allan Johnson</dc:creator>
  <cp:keywords/>
  <dc:description/>
  <cp:lastModifiedBy>S</cp:lastModifiedBy>
  <cp:revision>15</cp:revision>
  <cp:lastPrinted>2018-01-02T17:50:00Z</cp:lastPrinted>
  <dcterms:created xsi:type="dcterms:W3CDTF">2018-01-02T15:58:00Z</dcterms:created>
  <dcterms:modified xsi:type="dcterms:W3CDTF">2018-05-09T02:15:00Z</dcterms:modified>
</cp:coreProperties>
</file>